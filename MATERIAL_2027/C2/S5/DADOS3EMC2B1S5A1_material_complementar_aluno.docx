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C08A" w14:textId="77777777" w:rsidR="00C13941" w:rsidRDefault="00000000">
      <w:pPr>
        <w:spacing w:after="60"/>
        <w:jc w:val="center"/>
      </w:pPr>
      <w:r>
        <w:rPr>
          <w:b/>
          <w:sz w:val="32"/>
          <w:lang w:bidi="pt-BR"/>
        </w:rPr>
        <w:t>Material Complementar</w:t>
      </w:r>
    </w:p>
    <w:p w14:paraId="7D866658" w14:textId="57888391" w:rsidR="006F63BA" w:rsidRDefault="00000000" w:rsidP="006F63BA">
      <w:pPr>
        <w:spacing w:after="80"/>
        <w:rPr>
          <w:b/>
          <w:bCs/>
          <w:sz w:val="28"/>
          <w:szCs w:val="28"/>
          <w:lang w:bidi="pt-BR"/>
        </w:rPr>
      </w:pPr>
      <w:r w:rsidRPr="006F63BA">
        <w:rPr>
          <w:b/>
          <w:bCs/>
          <w:sz w:val="28"/>
          <w:szCs w:val="28"/>
          <w:lang w:bidi="pt-BR"/>
        </w:rPr>
        <w:t>Nome: ___________________________   Turma: _______</w:t>
      </w:r>
    </w:p>
    <w:p w14:paraId="6125A286" w14:textId="0D5B2AD2" w:rsidR="00C13941" w:rsidRDefault="00000000" w:rsidP="006F63BA">
      <w:pPr>
        <w:spacing w:before="240"/>
        <w:jc w:val="center"/>
      </w:pPr>
      <w:r>
        <w:rPr>
          <w:b/>
          <w:sz w:val="28"/>
          <w:lang w:bidi="pt-BR"/>
        </w:rPr>
        <w:t>Fazendo previsões com um modelo linear</w:t>
      </w:r>
    </w:p>
    <w:p w14:paraId="76AE601B" w14:textId="77777777" w:rsidR="006F63BA" w:rsidRDefault="006F63BA">
      <w:pPr>
        <w:spacing w:before="100" w:after="40"/>
        <w:rPr>
          <w:b/>
          <w:lang w:bidi="pt-BR"/>
        </w:rPr>
      </w:pPr>
    </w:p>
    <w:p w14:paraId="7BD8CF69" w14:textId="75DB3C8A" w:rsidR="00C13941" w:rsidRDefault="00000000">
      <w:pPr>
        <w:spacing w:before="100" w:after="40"/>
      </w:pPr>
      <w:r>
        <w:rPr>
          <w:b/>
          <w:lang w:bidi="pt-BR"/>
        </w:rPr>
        <w:t>Objetivo</w:t>
      </w:r>
    </w:p>
    <w:p w14:paraId="4799DC17" w14:textId="77777777" w:rsidR="00C13941" w:rsidRDefault="00000000">
      <w:pPr>
        <w:spacing w:after="80"/>
      </w:pPr>
      <w:r>
        <w:rPr>
          <w:lang w:bidi="pt-BR"/>
        </w:rPr>
        <w:t>Relacionar a equação da reta à representação gráfica e à interpretação de relações simples entre variáveis.</w:t>
      </w:r>
    </w:p>
    <w:p w14:paraId="683E9D47" w14:textId="77777777" w:rsidR="006F63BA" w:rsidRPr="008F31D1" w:rsidRDefault="006F63BA" w:rsidP="006F63BA">
      <w:pPr>
        <w:spacing w:before="60" w:after="20"/>
        <w:rPr>
          <w:color w:val="000000" w:themeColor="text1"/>
        </w:rPr>
      </w:pPr>
      <w:r w:rsidRPr="008F31D1">
        <w:rPr>
          <w:b/>
          <w:color w:val="000000" w:themeColor="text1"/>
        </w:rPr>
        <w:t>Lista de materiais</w:t>
      </w:r>
    </w:p>
    <w:p w14:paraId="4524A880" w14:textId="77777777" w:rsidR="006F63BA" w:rsidRPr="008F31D1" w:rsidRDefault="006F63BA" w:rsidP="006F63BA">
      <w:pPr>
        <w:spacing w:after="20"/>
        <w:ind w:left="288" w:hanging="173"/>
        <w:rPr>
          <w:color w:val="000000" w:themeColor="text1"/>
        </w:rPr>
      </w:pPr>
      <w:r w:rsidRPr="008F31D1">
        <w:rPr>
          <w:color w:val="000000" w:themeColor="text1"/>
        </w:rPr>
        <w:t xml:space="preserve">• Computador com Anaconda (Jupyter Notebook) ou Visual Studio Code, com suporte a </w:t>
      </w:r>
      <w:proofErr w:type="gramStart"/>
      <w:r w:rsidRPr="008F31D1">
        <w:rPr>
          <w:color w:val="000000" w:themeColor="text1"/>
        </w:rPr>
        <w:t>arquivos .ipynb</w:t>
      </w:r>
      <w:proofErr w:type="gramEnd"/>
      <w:r w:rsidRPr="008F31D1">
        <w:rPr>
          <w:color w:val="000000" w:themeColor="text1"/>
        </w:rPr>
        <w:t>.</w:t>
      </w:r>
    </w:p>
    <w:p w14:paraId="7CE458E6" w14:textId="5AFE3B05" w:rsidR="006F63BA" w:rsidRPr="006F63BA" w:rsidRDefault="006F63BA" w:rsidP="006F63BA">
      <w:pPr>
        <w:spacing w:after="20"/>
        <w:ind w:left="288" w:hanging="173"/>
      </w:pPr>
      <w:r w:rsidRPr="008F31D1">
        <w:rPr>
          <w:color w:val="000000" w:themeColor="text1"/>
        </w:rPr>
        <w:t>• Notebook da Prática Guiada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pelo  link</w:t>
      </w:r>
      <w:proofErr w:type="gramEnd"/>
      <w:r>
        <w:rPr>
          <w:color w:val="000000" w:themeColor="text1"/>
        </w:rPr>
        <w:t xml:space="preserve">: </w:t>
      </w:r>
    </w:p>
    <w:p w14:paraId="66A2B6D7" w14:textId="77777777" w:rsidR="006F63BA" w:rsidRDefault="006F63BA">
      <w:pPr>
        <w:spacing w:before="100" w:after="40"/>
        <w:rPr>
          <w:b/>
          <w:lang w:bidi="pt-BR"/>
        </w:rPr>
      </w:pPr>
    </w:p>
    <w:p w14:paraId="749D3C63" w14:textId="03797C50" w:rsidR="00C13941" w:rsidRDefault="00000000">
      <w:pPr>
        <w:spacing w:before="100" w:after="40"/>
      </w:pPr>
      <w:r>
        <w:rPr>
          <w:b/>
          <w:lang w:bidi="pt-BR"/>
        </w:rPr>
        <w:t>Contexto</w:t>
      </w:r>
    </w:p>
    <w:p w14:paraId="4F22A098" w14:textId="77777777" w:rsidR="00C13941" w:rsidRDefault="00000000">
      <w:pPr>
        <w:spacing w:after="40"/>
      </w:pPr>
      <w:r>
        <w:rPr>
          <w:lang w:bidi="pt-BR"/>
        </w:rPr>
        <w:t>Uma equipe de análise precisa estimar valores de corridas a partir de um modelo linear simplificado. Nesta atividade, considere apenas a bandeirada e a tarifa quilométrica da Bandeira 1:</w:t>
      </w:r>
    </w:p>
    <w:p w14:paraId="7E77C028" w14:textId="77777777" w:rsidR="00C13941" w:rsidRDefault="00000000">
      <w:pPr>
        <w:spacing w:after="40"/>
        <w:jc w:val="center"/>
      </w:pPr>
      <w:r>
        <w:rPr>
          <w:b/>
          <w:sz w:val="26"/>
          <w:lang w:bidi="pt-BR"/>
        </w:rPr>
        <w:t>V = 6,55 + 4,80d</w:t>
      </w:r>
    </w:p>
    <w:p w14:paraId="5313AFAC" w14:textId="77777777" w:rsidR="00C13941" w:rsidRDefault="00000000">
      <w:pPr>
        <w:spacing w:after="40"/>
      </w:pPr>
      <w:r>
        <w:rPr>
          <w:sz w:val="22"/>
          <w:lang w:bidi="pt-BR"/>
        </w:rPr>
        <w:t>V = valor estimado da corrida; d = distância percorrida, em km.</w:t>
      </w:r>
    </w:p>
    <w:p w14:paraId="35473E1D" w14:textId="77777777" w:rsidR="00C13941" w:rsidRDefault="00000000">
      <w:pPr>
        <w:spacing w:after="80"/>
      </w:pPr>
      <w:r>
        <w:rPr>
          <w:i/>
          <w:sz w:val="20"/>
          <w:lang w:bidi="pt-BR"/>
        </w:rPr>
        <w:t>Recorte didático: o modelo não representa todas as condições de uma corrida real. Ele foi construído apenas com a bandeirada de R$ 6,55 e a tarifa quilométrica de R$ 4,80 para estudar uma relação linear simples.</w:t>
      </w:r>
    </w:p>
    <w:p w14:paraId="0926B634" w14:textId="77777777" w:rsidR="00C13941" w:rsidRDefault="00000000">
      <w:pPr>
        <w:spacing w:before="100" w:after="40"/>
      </w:pPr>
      <w:r>
        <w:rPr>
          <w:b/>
          <w:lang w:bidi="pt-BR"/>
        </w:rPr>
        <w:t>Como os dois arquivos funcionam juntos</w:t>
      </w:r>
    </w:p>
    <w:p w14:paraId="2D28B04C" w14:textId="77777777" w:rsidR="00C13941" w:rsidRDefault="00000000">
      <w:pPr>
        <w:spacing w:after="20"/>
        <w:ind w:left="283" w:hanging="142"/>
      </w:pPr>
      <w:r>
        <w:rPr>
          <w:sz w:val="22"/>
          <w:lang w:bidi="pt-BR"/>
        </w:rPr>
        <w:t>• Use este documento para registrar cálculos, pontos do gráfico e interpretações.</w:t>
      </w:r>
    </w:p>
    <w:p w14:paraId="0D00316C" w14:textId="77777777" w:rsidR="00C13941" w:rsidRDefault="00000000">
      <w:pPr>
        <w:spacing w:after="20"/>
        <w:ind w:left="283" w:hanging="142"/>
      </w:pPr>
      <w:r>
        <w:rPr>
          <w:sz w:val="22"/>
          <w:lang w:bidi="pt-BR"/>
        </w:rPr>
        <w:t>• Use o notebook DADOS3EMC2B1S5A1_material_complementar_aluno.ipynb para executar as previsões definidas na atividade.</w:t>
      </w:r>
    </w:p>
    <w:p w14:paraId="5B74BF98" w14:textId="77777777" w:rsidR="00C13941" w:rsidRDefault="00000000">
      <w:pPr>
        <w:spacing w:after="20"/>
        <w:ind w:left="283" w:hanging="142"/>
      </w:pPr>
      <w:r>
        <w:rPr>
          <w:sz w:val="22"/>
          <w:lang w:bidi="pt-BR"/>
        </w:rPr>
        <w:t>• Quando o notebook solicitar uma comparação, volte a este documento e registre a conclusão.</w:t>
      </w:r>
    </w:p>
    <w:p w14:paraId="28E70F60" w14:textId="77777777" w:rsidR="00C13941" w:rsidRDefault="00000000">
      <w:pPr>
        <w:spacing w:before="120" w:after="40"/>
      </w:pPr>
      <w:r>
        <w:rPr>
          <w:b/>
          <w:lang w:bidi="pt-BR"/>
        </w:rPr>
        <w:t>1. Fazendo previsões</w:t>
      </w:r>
    </w:p>
    <w:p w14:paraId="43459198" w14:textId="77777777" w:rsidR="00C13941" w:rsidRDefault="00000000">
      <w:pPr>
        <w:spacing w:after="60"/>
      </w:pPr>
      <w:r>
        <w:rPr>
          <w:lang w:bidi="pt-BR"/>
        </w:rPr>
        <w:t>Use o modelo V = 6,55 + 4,80d para estimar o valor das três distâncias. Registre o cálculo e o resultado.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5"/>
        <w:gridCol w:w="3286"/>
      </w:tblGrid>
      <w:tr w:rsidR="00C13941" w14:paraId="27B931C4" w14:textId="77777777">
        <w:trPr>
          <w:jc w:val="center"/>
        </w:trPr>
        <w:tc>
          <w:tcPr>
            <w:tcW w:w="3289" w:type="dxa"/>
            <w:shd w:val="clear" w:color="auto" w:fill="EDEDED"/>
            <w:vAlign w:val="center"/>
          </w:tcPr>
          <w:p w14:paraId="5EEF4524" w14:textId="77777777" w:rsidR="00C13941" w:rsidRDefault="00000000">
            <w:r>
              <w:rPr>
                <w:b/>
                <w:sz w:val="22"/>
                <w:lang w:bidi="pt-BR"/>
              </w:rPr>
              <w:t>Distância</w:t>
            </w:r>
          </w:p>
        </w:tc>
        <w:tc>
          <w:tcPr>
            <w:tcW w:w="3289" w:type="dxa"/>
            <w:shd w:val="clear" w:color="auto" w:fill="EDEDED"/>
            <w:vAlign w:val="center"/>
          </w:tcPr>
          <w:p w14:paraId="1C3C5683" w14:textId="77777777" w:rsidR="00C13941" w:rsidRDefault="00000000">
            <w:r>
              <w:rPr>
                <w:b/>
                <w:sz w:val="22"/>
                <w:lang w:bidi="pt-BR"/>
              </w:rPr>
              <w:t>Cálculo</w:t>
            </w:r>
          </w:p>
        </w:tc>
        <w:tc>
          <w:tcPr>
            <w:tcW w:w="3289" w:type="dxa"/>
            <w:shd w:val="clear" w:color="auto" w:fill="EDEDED"/>
            <w:vAlign w:val="center"/>
          </w:tcPr>
          <w:p w14:paraId="51CFB0A9" w14:textId="77777777" w:rsidR="00C13941" w:rsidRDefault="00000000">
            <w:r>
              <w:rPr>
                <w:b/>
                <w:sz w:val="22"/>
                <w:lang w:bidi="pt-BR"/>
              </w:rPr>
              <w:t>Valor estimado</w:t>
            </w:r>
          </w:p>
        </w:tc>
      </w:tr>
      <w:tr w:rsidR="00C13941" w14:paraId="06DED3CA" w14:textId="77777777">
        <w:trPr>
          <w:jc w:val="center"/>
        </w:trPr>
        <w:tc>
          <w:tcPr>
            <w:tcW w:w="3289" w:type="dxa"/>
            <w:vAlign w:val="center"/>
          </w:tcPr>
          <w:p w14:paraId="06B6F50A" w14:textId="77777777" w:rsidR="00C13941" w:rsidRDefault="00000000">
            <w:r>
              <w:rPr>
                <w:sz w:val="22"/>
                <w:lang w:bidi="pt-BR"/>
              </w:rPr>
              <w:t>5 km</w:t>
            </w:r>
          </w:p>
        </w:tc>
        <w:tc>
          <w:tcPr>
            <w:tcW w:w="3289" w:type="dxa"/>
            <w:vAlign w:val="center"/>
          </w:tcPr>
          <w:p w14:paraId="33E32307" w14:textId="77777777" w:rsidR="00C13941" w:rsidRDefault="00C13941"/>
        </w:tc>
        <w:tc>
          <w:tcPr>
            <w:tcW w:w="3289" w:type="dxa"/>
            <w:vAlign w:val="center"/>
          </w:tcPr>
          <w:p w14:paraId="2BC38555" w14:textId="77777777" w:rsidR="00C13941" w:rsidRDefault="00C13941"/>
        </w:tc>
      </w:tr>
      <w:tr w:rsidR="00C13941" w14:paraId="1B6ABBC4" w14:textId="77777777">
        <w:trPr>
          <w:jc w:val="center"/>
        </w:trPr>
        <w:tc>
          <w:tcPr>
            <w:tcW w:w="3289" w:type="dxa"/>
            <w:vAlign w:val="center"/>
          </w:tcPr>
          <w:p w14:paraId="2D6FB1EB" w14:textId="77777777" w:rsidR="00C13941" w:rsidRDefault="00000000">
            <w:r>
              <w:rPr>
                <w:sz w:val="22"/>
                <w:lang w:bidi="pt-BR"/>
              </w:rPr>
              <w:t>8 km</w:t>
            </w:r>
          </w:p>
        </w:tc>
        <w:tc>
          <w:tcPr>
            <w:tcW w:w="3289" w:type="dxa"/>
            <w:vAlign w:val="center"/>
          </w:tcPr>
          <w:p w14:paraId="31094D6D" w14:textId="77777777" w:rsidR="00C13941" w:rsidRDefault="00C13941"/>
        </w:tc>
        <w:tc>
          <w:tcPr>
            <w:tcW w:w="3289" w:type="dxa"/>
            <w:vAlign w:val="center"/>
          </w:tcPr>
          <w:p w14:paraId="4CEC2C42" w14:textId="77777777" w:rsidR="00C13941" w:rsidRDefault="00C13941"/>
        </w:tc>
      </w:tr>
      <w:tr w:rsidR="00C13941" w14:paraId="5A2EF8EB" w14:textId="77777777">
        <w:trPr>
          <w:jc w:val="center"/>
        </w:trPr>
        <w:tc>
          <w:tcPr>
            <w:tcW w:w="3289" w:type="dxa"/>
            <w:vAlign w:val="center"/>
          </w:tcPr>
          <w:p w14:paraId="68B2153C" w14:textId="77777777" w:rsidR="00C13941" w:rsidRDefault="00000000">
            <w:r>
              <w:rPr>
                <w:sz w:val="22"/>
                <w:lang w:bidi="pt-BR"/>
              </w:rPr>
              <w:t>10 km</w:t>
            </w:r>
          </w:p>
        </w:tc>
        <w:tc>
          <w:tcPr>
            <w:tcW w:w="3289" w:type="dxa"/>
            <w:vAlign w:val="center"/>
          </w:tcPr>
          <w:p w14:paraId="12E58022" w14:textId="77777777" w:rsidR="00C13941" w:rsidRDefault="00C13941"/>
        </w:tc>
        <w:tc>
          <w:tcPr>
            <w:tcW w:w="3289" w:type="dxa"/>
            <w:vAlign w:val="center"/>
          </w:tcPr>
          <w:p w14:paraId="097149F5" w14:textId="77777777" w:rsidR="00C13941" w:rsidRDefault="00C13941"/>
        </w:tc>
      </w:tr>
    </w:tbl>
    <w:p w14:paraId="25E981AC" w14:textId="77777777" w:rsidR="00C13941" w:rsidRDefault="00000000">
      <w:r>
        <w:rPr>
          <w:sz w:val="22"/>
          <w:lang w:bidi="pt-BR"/>
        </w:rPr>
        <w:lastRenderedPageBreak/>
        <w:t>Registre os pontos correspondentes no gráfico:</w:t>
      </w:r>
    </w:p>
    <w:p w14:paraId="0A207A8E" w14:textId="77777777" w:rsidR="00C13941" w:rsidRDefault="00000000">
      <w:pPr>
        <w:spacing w:after="20"/>
      </w:pPr>
      <w:r>
        <w:rPr>
          <w:sz w:val="20"/>
          <w:lang w:bidi="pt-BR"/>
        </w:rPr>
        <w:t>________________________________________________________________________</w:t>
      </w:r>
    </w:p>
    <w:p w14:paraId="1B0A4F9D" w14:textId="77777777" w:rsidR="00C13941" w:rsidRDefault="00000000">
      <w:pPr>
        <w:spacing w:after="40"/>
      </w:pPr>
      <w:r>
        <w:rPr>
          <w:sz w:val="22"/>
          <w:lang w:bidi="pt-BR"/>
        </w:rPr>
        <w:t>Complete a frase: Quanto maior a distância, ________________________________________________.</w:t>
      </w:r>
    </w:p>
    <w:p w14:paraId="759CEC16" w14:textId="0754B614" w:rsidR="00C13941" w:rsidRDefault="00C13941"/>
    <w:p w14:paraId="2019EEB9" w14:textId="77777777" w:rsidR="00C13941" w:rsidRDefault="00000000">
      <w:pPr>
        <w:spacing w:after="40"/>
      </w:pPr>
      <w:r>
        <w:rPr>
          <w:b/>
          <w:lang w:bidi="pt-BR"/>
        </w:rPr>
        <w:t>2. Novas previsões com Python</w:t>
      </w:r>
    </w:p>
    <w:p w14:paraId="1DE7E3E2" w14:textId="77777777" w:rsidR="00C13941" w:rsidRDefault="00000000">
      <w:pPr>
        <w:spacing w:after="60"/>
      </w:pPr>
      <w:r>
        <w:rPr>
          <w:lang w:bidi="pt-BR"/>
        </w:rPr>
        <w:t>No notebook, execute a etapa de previsões para os pares de distâncias abaixo. Depois, registre os valores e compare cada par.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4"/>
        <w:gridCol w:w="2464"/>
        <w:gridCol w:w="2464"/>
      </w:tblGrid>
      <w:tr w:rsidR="00C13941" w14:paraId="5FD78385" w14:textId="77777777">
        <w:trPr>
          <w:jc w:val="center"/>
        </w:trPr>
        <w:tc>
          <w:tcPr>
            <w:tcW w:w="2467" w:type="dxa"/>
            <w:shd w:val="clear" w:color="auto" w:fill="EDEDED"/>
            <w:vAlign w:val="center"/>
          </w:tcPr>
          <w:p w14:paraId="641E232D" w14:textId="77777777" w:rsidR="00C13941" w:rsidRDefault="00000000">
            <w:r>
              <w:rPr>
                <w:b/>
                <w:sz w:val="21"/>
                <w:lang w:bidi="pt-BR"/>
              </w:rPr>
              <w:t>Par de distâncias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73385986" w14:textId="77777777" w:rsidR="00C13941" w:rsidRDefault="00000000">
            <w:r>
              <w:rPr>
                <w:b/>
                <w:sz w:val="21"/>
                <w:lang w:bidi="pt-BR"/>
              </w:rPr>
              <w:t>1º valor estimado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53CF6443" w14:textId="77777777" w:rsidR="00C13941" w:rsidRDefault="00000000">
            <w:r>
              <w:rPr>
                <w:b/>
                <w:sz w:val="21"/>
                <w:lang w:bidi="pt-BR"/>
              </w:rPr>
              <w:t>2º valor estimado</w:t>
            </w:r>
          </w:p>
        </w:tc>
        <w:tc>
          <w:tcPr>
            <w:tcW w:w="2467" w:type="dxa"/>
            <w:shd w:val="clear" w:color="auto" w:fill="EDEDED"/>
            <w:vAlign w:val="center"/>
          </w:tcPr>
          <w:p w14:paraId="56463E79" w14:textId="77777777" w:rsidR="00C13941" w:rsidRDefault="00000000">
            <w:r>
              <w:rPr>
                <w:b/>
                <w:sz w:val="21"/>
                <w:lang w:bidi="pt-BR"/>
              </w:rPr>
              <w:t>Diferença</w:t>
            </w:r>
          </w:p>
        </w:tc>
      </w:tr>
      <w:tr w:rsidR="00C13941" w14:paraId="610BD195" w14:textId="77777777">
        <w:trPr>
          <w:jc w:val="center"/>
        </w:trPr>
        <w:tc>
          <w:tcPr>
            <w:tcW w:w="2467" w:type="dxa"/>
            <w:vAlign w:val="center"/>
          </w:tcPr>
          <w:p w14:paraId="69DD5DCE" w14:textId="77777777" w:rsidR="00C13941" w:rsidRDefault="00000000">
            <w:r>
              <w:rPr>
                <w:sz w:val="21"/>
                <w:lang w:bidi="pt-BR"/>
              </w:rPr>
              <w:t>8 km → 9 km</w:t>
            </w:r>
          </w:p>
        </w:tc>
        <w:tc>
          <w:tcPr>
            <w:tcW w:w="2467" w:type="dxa"/>
            <w:vAlign w:val="center"/>
          </w:tcPr>
          <w:p w14:paraId="6C649587" w14:textId="77777777" w:rsidR="00C13941" w:rsidRDefault="00C13941"/>
        </w:tc>
        <w:tc>
          <w:tcPr>
            <w:tcW w:w="2467" w:type="dxa"/>
            <w:vAlign w:val="center"/>
          </w:tcPr>
          <w:p w14:paraId="69C9593F" w14:textId="77777777" w:rsidR="00C13941" w:rsidRDefault="00C13941"/>
        </w:tc>
        <w:tc>
          <w:tcPr>
            <w:tcW w:w="2467" w:type="dxa"/>
            <w:vAlign w:val="center"/>
          </w:tcPr>
          <w:p w14:paraId="6C71B3CE" w14:textId="77777777" w:rsidR="00C13941" w:rsidRDefault="00C13941"/>
        </w:tc>
      </w:tr>
      <w:tr w:rsidR="00C13941" w14:paraId="2F4F998B" w14:textId="77777777">
        <w:trPr>
          <w:jc w:val="center"/>
        </w:trPr>
        <w:tc>
          <w:tcPr>
            <w:tcW w:w="2467" w:type="dxa"/>
            <w:vAlign w:val="center"/>
          </w:tcPr>
          <w:p w14:paraId="1D7422C3" w14:textId="77777777" w:rsidR="00C13941" w:rsidRDefault="00000000">
            <w:r>
              <w:rPr>
                <w:sz w:val="21"/>
                <w:lang w:bidi="pt-BR"/>
              </w:rPr>
              <w:t>12 km → 13 km</w:t>
            </w:r>
          </w:p>
        </w:tc>
        <w:tc>
          <w:tcPr>
            <w:tcW w:w="2467" w:type="dxa"/>
            <w:vAlign w:val="center"/>
          </w:tcPr>
          <w:p w14:paraId="0B666052" w14:textId="77777777" w:rsidR="00C13941" w:rsidRDefault="00C13941"/>
        </w:tc>
        <w:tc>
          <w:tcPr>
            <w:tcW w:w="2467" w:type="dxa"/>
            <w:vAlign w:val="center"/>
          </w:tcPr>
          <w:p w14:paraId="7189D638" w14:textId="77777777" w:rsidR="00C13941" w:rsidRDefault="00C13941"/>
        </w:tc>
        <w:tc>
          <w:tcPr>
            <w:tcW w:w="2467" w:type="dxa"/>
            <w:vAlign w:val="center"/>
          </w:tcPr>
          <w:p w14:paraId="4FEC1788" w14:textId="77777777" w:rsidR="00C13941" w:rsidRDefault="00C13941"/>
        </w:tc>
      </w:tr>
      <w:tr w:rsidR="00C13941" w14:paraId="2BC5D137" w14:textId="77777777">
        <w:trPr>
          <w:jc w:val="center"/>
        </w:trPr>
        <w:tc>
          <w:tcPr>
            <w:tcW w:w="2467" w:type="dxa"/>
            <w:vAlign w:val="center"/>
          </w:tcPr>
          <w:p w14:paraId="1BC23ADF" w14:textId="77777777" w:rsidR="00C13941" w:rsidRDefault="00000000">
            <w:r>
              <w:rPr>
                <w:sz w:val="21"/>
                <w:lang w:bidi="pt-BR"/>
              </w:rPr>
              <w:t>17 km → 18 km</w:t>
            </w:r>
          </w:p>
        </w:tc>
        <w:tc>
          <w:tcPr>
            <w:tcW w:w="2467" w:type="dxa"/>
            <w:vAlign w:val="center"/>
          </w:tcPr>
          <w:p w14:paraId="05593A88" w14:textId="77777777" w:rsidR="00C13941" w:rsidRDefault="00C13941"/>
        </w:tc>
        <w:tc>
          <w:tcPr>
            <w:tcW w:w="2467" w:type="dxa"/>
            <w:vAlign w:val="center"/>
          </w:tcPr>
          <w:p w14:paraId="4B272BC1" w14:textId="77777777" w:rsidR="00C13941" w:rsidRDefault="00C13941"/>
        </w:tc>
        <w:tc>
          <w:tcPr>
            <w:tcW w:w="2467" w:type="dxa"/>
            <w:vAlign w:val="center"/>
          </w:tcPr>
          <w:p w14:paraId="38C6555E" w14:textId="77777777" w:rsidR="00C13941" w:rsidRDefault="00C13941"/>
        </w:tc>
      </w:tr>
      <w:tr w:rsidR="00C13941" w14:paraId="4B2103F2" w14:textId="77777777">
        <w:trPr>
          <w:jc w:val="center"/>
        </w:trPr>
        <w:tc>
          <w:tcPr>
            <w:tcW w:w="2467" w:type="dxa"/>
            <w:vAlign w:val="center"/>
          </w:tcPr>
          <w:p w14:paraId="5EF7EB31" w14:textId="77777777" w:rsidR="00C13941" w:rsidRDefault="00000000">
            <w:r>
              <w:rPr>
                <w:sz w:val="21"/>
                <w:lang w:bidi="pt-BR"/>
              </w:rPr>
              <w:t>23 km → 24 km</w:t>
            </w:r>
          </w:p>
        </w:tc>
        <w:tc>
          <w:tcPr>
            <w:tcW w:w="2467" w:type="dxa"/>
            <w:vAlign w:val="center"/>
          </w:tcPr>
          <w:p w14:paraId="6806AA30" w14:textId="77777777" w:rsidR="00C13941" w:rsidRDefault="00C13941"/>
        </w:tc>
        <w:tc>
          <w:tcPr>
            <w:tcW w:w="2467" w:type="dxa"/>
            <w:vAlign w:val="center"/>
          </w:tcPr>
          <w:p w14:paraId="62BBE926" w14:textId="77777777" w:rsidR="00C13941" w:rsidRDefault="00C13941"/>
        </w:tc>
        <w:tc>
          <w:tcPr>
            <w:tcW w:w="2467" w:type="dxa"/>
            <w:vAlign w:val="center"/>
          </w:tcPr>
          <w:p w14:paraId="5DEC3E5B" w14:textId="77777777" w:rsidR="00C13941" w:rsidRDefault="00C13941"/>
        </w:tc>
      </w:tr>
    </w:tbl>
    <w:p w14:paraId="4CA1416A" w14:textId="77777777" w:rsidR="00C13941" w:rsidRDefault="00000000">
      <w:pPr>
        <w:spacing w:before="100" w:after="40"/>
      </w:pPr>
      <w:r>
        <w:rPr>
          <w:b/>
          <w:lang w:bidi="pt-BR"/>
        </w:rPr>
        <w:t>3. Interprete o padrão</w:t>
      </w:r>
    </w:p>
    <w:p w14:paraId="61576BED" w14:textId="77777777" w:rsidR="00C13941" w:rsidRDefault="00000000">
      <w:r>
        <w:rPr>
          <w:sz w:val="22"/>
          <w:lang w:bidi="pt-BR"/>
        </w:rPr>
        <w:t>Antes de executar a etapa de conferência no notebook, escreva sua conclusão:</w:t>
      </w:r>
    </w:p>
    <w:p w14:paraId="71D45CEE" w14:textId="77777777" w:rsidR="00C13941" w:rsidRDefault="00000000">
      <w:pPr>
        <w:spacing w:after="40"/>
      </w:pPr>
      <w:r>
        <w:rPr>
          <w:sz w:val="22"/>
          <w:lang w:bidi="pt-BR"/>
        </w:rPr>
        <w:t>Quando a distância aumenta 1 km, o valor estimado _____________________________________________.</w:t>
      </w:r>
    </w:p>
    <w:p w14:paraId="7AFDFDA2" w14:textId="77777777" w:rsidR="00C13941" w:rsidRDefault="00000000">
      <w:pPr>
        <w:spacing w:after="60"/>
      </w:pPr>
      <w:r>
        <w:rPr>
          <w:sz w:val="22"/>
          <w:lang w:bidi="pt-BR"/>
        </w:rPr>
        <w:t>Depois, execute a conferência no notebook e verifique se sua conclusão está de acordo com as saídas.</w:t>
      </w:r>
    </w:p>
    <w:p w14:paraId="7CF834B2" w14:textId="77777777" w:rsidR="00C13941" w:rsidRDefault="00000000">
      <w:pPr>
        <w:spacing w:before="80" w:after="40"/>
      </w:pPr>
      <w:r>
        <w:rPr>
          <w:b/>
          <w:lang w:bidi="pt-BR"/>
        </w:rPr>
        <w:t>Entregável</w:t>
      </w:r>
    </w:p>
    <w:p w14:paraId="590A92D0" w14:textId="77777777" w:rsidR="00C13941" w:rsidRDefault="00000000">
      <w:pPr>
        <w:spacing w:after="60"/>
      </w:pPr>
      <w:r>
        <w:rPr>
          <w:b/>
          <w:lang w:bidi="pt-BR"/>
        </w:rPr>
        <w:t>Tabela de previsões preenchida + interpretação da relação entre distância e valor estimado.</w:t>
      </w:r>
    </w:p>
    <w:sectPr w:rsidR="00C13941" w:rsidSect="00BB787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361" w:right="1020" w:bottom="1191" w:left="1020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C197" w14:textId="77777777" w:rsidR="009461DD" w:rsidRDefault="009461DD">
      <w:r>
        <w:separator/>
      </w:r>
    </w:p>
  </w:endnote>
  <w:endnote w:type="continuationSeparator" w:id="0">
    <w:p w14:paraId="52E9524D" w14:textId="77777777" w:rsidR="009461DD" w:rsidRDefault="009461DD">
      <w:r>
        <w:continuationSeparator/>
      </w:r>
    </w:p>
  </w:endnote>
  <w:endnote w:type="continuationNotice" w:id="1">
    <w:p w14:paraId="1953034D" w14:textId="77777777" w:rsidR="009461DD" w:rsidRDefault="009461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83C8" w14:textId="77777777" w:rsidR="00C13941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422D" w14:textId="33995026" w:rsidR="00C13941" w:rsidRDefault="00000000">
    <w:pPr>
      <w:jc w:val="center"/>
    </w:pPr>
    <w:r>
      <w:rPr>
        <w:sz w:val="18"/>
      </w:rPr>
      <w:t xml:space="preserve">Técnico em Ciência de Dados | </w:t>
    </w:r>
    <w:r w:rsidR="006F63BA">
      <w:rPr>
        <w:sz w:val="18"/>
      </w:rPr>
      <w:t xml:space="preserve">C2 - </w:t>
    </w:r>
    <w:r>
      <w:rPr>
        <w:sz w:val="18"/>
      </w:rPr>
      <w:t>Matemática e Estatística para Ciência de Dados | Semana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5DD0" w14:textId="77777777" w:rsidR="00C13941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417A" w14:textId="77777777" w:rsidR="009461DD" w:rsidRDefault="009461DD">
      <w:r>
        <w:separator/>
      </w:r>
    </w:p>
  </w:footnote>
  <w:footnote w:type="continuationSeparator" w:id="0">
    <w:p w14:paraId="475E4B06" w14:textId="77777777" w:rsidR="009461DD" w:rsidRDefault="009461DD">
      <w:r>
        <w:continuationSeparator/>
      </w:r>
    </w:p>
  </w:footnote>
  <w:footnote w:type="continuationNotice" w:id="1">
    <w:p w14:paraId="17C5B408" w14:textId="77777777" w:rsidR="009461DD" w:rsidRDefault="009461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786A" w14:textId="77777777" w:rsidR="006F63BA" w:rsidRDefault="006F63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DC3C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9004" w14:textId="77777777" w:rsidR="006F63BA" w:rsidRDefault="006F63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3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7"/>
  </w:num>
  <w:num w:numId="4" w16cid:durableId="1987464196">
    <w:abstractNumId w:val="11"/>
  </w:num>
  <w:num w:numId="5" w16cid:durableId="565145517">
    <w:abstractNumId w:val="15"/>
  </w:num>
  <w:num w:numId="6" w16cid:durableId="170532464">
    <w:abstractNumId w:val="9"/>
  </w:num>
  <w:num w:numId="7" w16cid:durableId="705905332">
    <w:abstractNumId w:val="10"/>
  </w:num>
  <w:num w:numId="8" w16cid:durableId="1443955292">
    <w:abstractNumId w:val="14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3"/>
  </w:num>
  <w:num w:numId="16" w16cid:durableId="1817794325">
    <w:abstractNumId w:val="0"/>
  </w:num>
  <w:num w:numId="17" w16cid:durableId="184682380">
    <w:abstractNumId w:val="16"/>
  </w:num>
  <w:num w:numId="18" w16cid:durableId="181413295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404257"/>
    <w:rsid w:val="00421108"/>
    <w:rsid w:val="00454835"/>
    <w:rsid w:val="00464B32"/>
    <w:rsid w:val="00491C71"/>
    <w:rsid w:val="004A3F4D"/>
    <w:rsid w:val="004B66A3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E4165"/>
    <w:rsid w:val="005F74BB"/>
    <w:rsid w:val="0060776C"/>
    <w:rsid w:val="0061300E"/>
    <w:rsid w:val="0063273B"/>
    <w:rsid w:val="006458C7"/>
    <w:rsid w:val="00660FDF"/>
    <w:rsid w:val="00676B29"/>
    <w:rsid w:val="006A08BF"/>
    <w:rsid w:val="006A3974"/>
    <w:rsid w:val="006A5D57"/>
    <w:rsid w:val="006B3AE9"/>
    <w:rsid w:val="006F4A01"/>
    <w:rsid w:val="006F63BA"/>
    <w:rsid w:val="0070160A"/>
    <w:rsid w:val="007244B2"/>
    <w:rsid w:val="007671B4"/>
    <w:rsid w:val="00773A8C"/>
    <w:rsid w:val="0078262D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461DD"/>
    <w:rsid w:val="00966015"/>
    <w:rsid w:val="009767DA"/>
    <w:rsid w:val="00980DAE"/>
    <w:rsid w:val="0098379F"/>
    <w:rsid w:val="009856CF"/>
    <w:rsid w:val="00985899"/>
    <w:rsid w:val="00995CD0"/>
    <w:rsid w:val="009A52AD"/>
    <w:rsid w:val="009B33B6"/>
    <w:rsid w:val="009C7DC8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13941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5126"/>
    <w:rsid w:val="00E71901"/>
    <w:rsid w:val="00E73E76"/>
    <w:rsid w:val="00E77AF3"/>
    <w:rsid w:val="00E91CA8"/>
    <w:rsid w:val="00EA3B37"/>
    <w:rsid w:val="00EF2EB4"/>
    <w:rsid w:val="00EF47B1"/>
    <w:rsid w:val="00EF4AFE"/>
    <w:rsid w:val="00F044D7"/>
    <w:rsid w:val="00F24784"/>
    <w:rsid w:val="00F472E5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0B7B54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rFonts w:ascii="Poppins" w:eastAsia="Poppins" w:hAnsi="Poppins" w:cs="Poppin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rFonts w:ascii="Poppins" w:eastAsia="Poppins" w:hAnsi="Poppins" w:cs="Poppins"/>
      <w:lang w:val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rFonts w:ascii="Poppins" w:eastAsia="Poppins" w:hAnsi="Poppins" w:cs="Poppins"/>
      <w:color w:val="0000FF"/>
      <w:u w:val="single"/>
      <w:lang w:val="pt-BR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sz w:val="22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rFonts w:ascii="Poppins" w:eastAsia="Poppins" w:hAnsi="Poppins" w:cs="Poppins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rFonts w:ascii="Poppins" w:eastAsia="Poppins" w:hAnsi="Poppins" w:cs="Poppins"/>
      <w:sz w:val="16"/>
      <w:szCs w:val="16"/>
      <w:lang w:val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  <w:rPr>
      <w:rFonts w:ascii="Poppins" w:eastAsia="Poppins" w:hAnsi="Poppins" w:cs="Poppins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rFonts w:ascii="Poppins" w:eastAsia="Poppins" w:hAnsi="Poppins" w:cs="Poppins"/>
      <w:b/>
      <w:bCs/>
      <w:lang w:val="pt-BR"/>
    </w:rPr>
  </w:style>
  <w:style w:type="paragraph" w:styleId="Reviso">
    <w:name w:val="Revision"/>
    <w:hidden/>
    <w:uiPriority w:val="99"/>
    <w:semiHidden/>
    <w:rsid w:val="00464B32"/>
    <w:rPr>
      <w:rFonts w:ascii="Poppins" w:eastAsia="Poppins" w:hAnsi="Poppins" w:cs="Poppins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Poppins" w:eastAsia="Poppins" w:hAnsi="Poppins" w:cs="Poppins"/>
      <w:sz w:val="18"/>
      <w:szCs w:val="18"/>
      <w:lang w:val="pt-BR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rFonts w:ascii="Poppins" w:eastAsia="Poppins" w:hAnsi="Poppins" w:cs="Poppins"/>
      <w:color w:val="605E5C"/>
      <w:shd w:val="clear" w:color="auto" w:fill="E1DFDD"/>
      <w:lang w:val="pt-BR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rFonts w:ascii="Poppins" w:eastAsia="Poppins" w:hAnsi="Poppins" w:cs="Poppins"/>
      <w:color w:val="954F72" w:themeColor="followedHyperlink"/>
      <w:u w:val="single"/>
      <w:lang w:val="pt-BR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rFonts w:ascii="Poppins" w:eastAsia="Poppins" w:hAnsi="Poppins" w:cs="Poppins"/>
      <w:b/>
      <w:bCs/>
      <w:lang w:val="pt-BR"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</TotalTime>
  <Pages>2</Pages>
  <Words>360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2</cp:revision>
  <cp:lastPrinted>2006-08-31T06:40:00Z</cp:lastPrinted>
  <dcterms:created xsi:type="dcterms:W3CDTF">2026-08-31T21:00:00Z</dcterms:created>
  <dcterms:modified xsi:type="dcterms:W3CDTF">2026-08-31T21:00:00Z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