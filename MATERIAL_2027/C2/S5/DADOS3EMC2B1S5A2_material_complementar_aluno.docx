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93A3" w14:textId="77777777" w:rsidR="009B5D35" w:rsidRDefault="00000000" w:rsidP="006A76F5">
      <w:pPr>
        <w:spacing w:after="480" w:line="252" w:lineRule="auto"/>
        <w:jc w:val="center"/>
      </w:pPr>
      <w:r>
        <w:rPr>
          <w:b/>
          <w:sz w:val="32"/>
        </w:rPr>
        <w:t>Material Complementar</w:t>
      </w:r>
    </w:p>
    <w:p w14:paraId="4BC0B5FF" w14:textId="060261C1" w:rsidR="009B5D35" w:rsidRPr="006A76F5" w:rsidRDefault="00000000" w:rsidP="006A76F5">
      <w:pPr>
        <w:spacing w:after="480" w:line="252" w:lineRule="auto"/>
        <w:rPr>
          <w:b/>
          <w:bCs/>
          <w:sz w:val="28"/>
          <w:szCs w:val="28"/>
        </w:rPr>
      </w:pPr>
      <w:r w:rsidRPr="006A76F5">
        <w:rPr>
          <w:b/>
          <w:bCs/>
          <w:sz w:val="28"/>
          <w:szCs w:val="28"/>
        </w:rPr>
        <w:t>Nome: ____________________________   Turma: ______</w:t>
      </w:r>
    </w:p>
    <w:p w14:paraId="3B12D30D" w14:textId="77777777" w:rsidR="009B5D35" w:rsidRPr="006A76F5" w:rsidRDefault="00000000" w:rsidP="006A76F5">
      <w:pPr>
        <w:spacing w:after="480" w:line="252" w:lineRule="auto"/>
        <w:jc w:val="center"/>
        <w:rPr>
          <w:b/>
          <w:bCs/>
          <w:sz w:val="28"/>
          <w:szCs w:val="28"/>
        </w:rPr>
      </w:pPr>
      <w:r w:rsidRPr="006A76F5">
        <w:rPr>
          <w:b/>
          <w:bCs/>
          <w:sz w:val="28"/>
          <w:szCs w:val="28"/>
        </w:rPr>
        <w:t>Duas variáveis, novas previsões</w:t>
      </w:r>
    </w:p>
    <w:p w14:paraId="5C376446" w14:textId="77777777" w:rsidR="009B5D35" w:rsidRPr="006A76F5" w:rsidRDefault="00000000">
      <w:pPr>
        <w:keepNext/>
        <w:spacing w:before="100" w:after="40" w:line="252" w:lineRule="auto"/>
        <w:rPr>
          <w:sz w:val="24"/>
        </w:rPr>
      </w:pPr>
      <w:r w:rsidRPr="006A76F5">
        <w:rPr>
          <w:b/>
          <w:sz w:val="24"/>
        </w:rPr>
        <w:t>Objetivo</w:t>
      </w:r>
    </w:p>
    <w:p w14:paraId="540EC75E" w14:textId="77777777" w:rsidR="009B5D35" w:rsidRPr="006A76F5" w:rsidRDefault="00000000">
      <w:pPr>
        <w:spacing w:after="80" w:line="252" w:lineRule="auto"/>
        <w:rPr>
          <w:sz w:val="24"/>
        </w:rPr>
      </w:pPr>
      <w:r w:rsidRPr="006A76F5">
        <w:rPr>
          <w:sz w:val="24"/>
        </w:rPr>
        <w:t>Aplicar a ideia de plano em previsões simples com duas variáveis, interpretando os resultados obtidos.</w:t>
      </w:r>
    </w:p>
    <w:p w14:paraId="1E106F07" w14:textId="77777777" w:rsidR="006A76F5" w:rsidRPr="006A76F5" w:rsidRDefault="006A76F5" w:rsidP="006A76F5">
      <w:pPr>
        <w:keepNext/>
        <w:spacing w:before="100" w:after="40" w:line="252" w:lineRule="auto"/>
        <w:rPr>
          <w:b/>
          <w:bCs/>
          <w:sz w:val="24"/>
        </w:rPr>
      </w:pPr>
      <w:r w:rsidRPr="006A76F5">
        <w:rPr>
          <w:b/>
          <w:sz w:val="24"/>
        </w:rPr>
        <w:t>Lista de materiais</w:t>
      </w:r>
    </w:p>
    <w:p w14:paraId="778012F1" w14:textId="77777777" w:rsidR="006A76F5" w:rsidRPr="006A76F5" w:rsidRDefault="006A76F5" w:rsidP="006A76F5">
      <w:pPr>
        <w:keepNext/>
        <w:spacing w:before="100" w:after="40" w:line="252" w:lineRule="auto"/>
        <w:rPr>
          <w:bCs/>
          <w:sz w:val="24"/>
        </w:rPr>
      </w:pPr>
      <w:r w:rsidRPr="006A76F5">
        <w:rPr>
          <w:bCs/>
          <w:sz w:val="24"/>
        </w:rPr>
        <w:t xml:space="preserve">Computador com Anaconda (Jupyter Notebook) ou Visual Studio Code instalado, com suporte a </w:t>
      </w:r>
      <w:proofErr w:type="gramStart"/>
      <w:r w:rsidRPr="006A76F5">
        <w:rPr>
          <w:bCs/>
          <w:sz w:val="24"/>
        </w:rPr>
        <w:t>arquivos .ipynb</w:t>
      </w:r>
      <w:proofErr w:type="gramEnd"/>
      <w:r w:rsidRPr="006A76F5">
        <w:rPr>
          <w:bCs/>
          <w:sz w:val="24"/>
        </w:rPr>
        <w:t>.</w:t>
      </w:r>
    </w:p>
    <w:p w14:paraId="0763989F" w14:textId="77777777" w:rsidR="006A76F5" w:rsidRPr="006A76F5" w:rsidRDefault="006A76F5" w:rsidP="006A76F5">
      <w:pPr>
        <w:keepNext/>
        <w:spacing w:before="100" w:after="40" w:line="252" w:lineRule="auto"/>
        <w:rPr>
          <w:bCs/>
          <w:sz w:val="24"/>
        </w:rPr>
      </w:pPr>
      <w:r w:rsidRPr="006A76F5">
        <w:rPr>
          <w:bCs/>
          <w:sz w:val="24"/>
        </w:rPr>
        <w:t>Notebook do material complementar por meio do link:</w:t>
      </w:r>
    </w:p>
    <w:p w14:paraId="352DE9F5" w14:textId="77777777" w:rsidR="006A76F5" w:rsidRPr="006A76F5" w:rsidRDefault="006A76F5">
      <w:pPr>
        <w:keepNext/>
        <w:spacing w:before="100" w:after="40" w:line="252" w:lineRule="auto"/>
        <w:rPr>
          <w:bCs/>
          <w:sz w:val="24"/>
        </w:rPr>
      </w:pPr>
    </w:p>
    <w:p w14:paraId="5603373D" w14:textId="410342FE" w:rsidR="009B5D35" w:rsidRPr="006A76F5" w:rsidRDefault="00000000">
      <w:pPr>
        <w:keepNext/>
        <w:spacing w:before="100" w:after="40" w:line="252" w:lineRule="auto"/>
        <w:rPr>
          <w:sz w:val="24"/>
        </w:rPr>
      </w:pPr>
      <w:r w:rsidRPr="006A76F5">
        <w:rPr>
          <w:b/>
          <w:sz w:val="24"/>
        </w:rPr>
        <w:t>Contexto</w:t>
      </w:r>
    </w:p>
    <w:p w14:paraId="546B140C" w14:textId="77777777" w:rsidR="009B5D35" w:rsidRPr="006A76F5" w:rsidRDefault="00000000">
      <w:pPr>
        <w:spacing w:after="40" w:line="252" w:lineRule="auto"/>
        <w:rPr>
          <w:sz w:val="24"/>
        </w:rPr>
      </w:pPr>
      <w:r w:rsidRPr="006A76F5">
        <w:rPr>
          <w:sz w:val="24"/>
        </w:rPr>
        <w:t>Nesta atividade, uma equipe de análise usa um modelo didático simplificado para estimar o valor de corridas de táxi considerando duas informações: distância e tempo em tarifa horária.</w:t>
      </w:r>
    </w:p>
    <w:p w14:paraId="2AECF7FD" w14:textId="77777777" w:rsidR="009B5D35" w:rsidRPr="006A76F5" w:rsidRDefault="00000000">
      <w:pPr>
        <w:spacing w:after="40" w:line="252" w:lineRule="auto"/>
        <w:jc w:val="center"/>
        <w:rPr>
          <w:sz w:val="24"/>
        </w:rPr>
      </w:pPr>
      <w:r w:rsidRPr="006A76F5">
        <w:rPr>
          <w:b/>
          <w:sz w:val="24"/>
        </w:rPr>
        <w:t>V = 6,55 + 4,80d + 0,925t</w:t>
      </w:r>
    </w:p>
    <w:p w14:paraId="5FF26067" w14:textId="77777777" w:rsidR="009B5D35" w:rsidRPr="006A76F5" w:rsidRDefault="00000000">
      <w:pPr>
        <w:spacing w:after="40" w:line="252" w:lineRule="auto"/>
        <w:rPr>
          <w:sz w:val="24"/>
        </w:rPr>
      </w:pPr>
      <w:r w:rsidRPr="006A76F5">
        <w:rPr>
          <w:sz w:val="24"/>
        </w:rPr>
        <w:t>V = valor estimado da corrida; d = distância, em km; t = tempo em tarifa horária, em minutos.</w:t>
      </w:r>
    </w:p>
    <w:p w14:paraId="706931CC" w14:textId="77777777" w:rsidR="009B5D35" w:rsidRPr="006A76F5" w:rsidRDefault="00000000">
      <w:pPr>
        <w:spacing w:after="40" w:line="252" w:lineRule="auto"/>
        <w:rPr>
          <w:sz w:val="24"/>
        </w:rPr>
      </w:pPr>
      <w:r w:rsidRPr="006A76F5">
        <w:rPr>
          <w:sz w:val="24"/>
        </w:rPr>
        <w:t>A tarifa horária oficial é de R$ 55,50 por hora; para o recorte didático, foi convertida para R$ 0,925 por minuto.</w:t>
      </w:r>
    </w:p>
    <w:p w14:paraId="0EA84BE9" w14:textId="77777777" w:rsidR="009B5D35" w:rsidRPr="006A76F5" w:rsidRDefault="00000000">
      <w:pPr>
        <w:spacing w:after="80" w:line="252" w:lineRule="auto"/>
        <w:rPr>
          <w:sz w:val="24"/>
        </w:rPr>
      </w:pPr>
      <w:r w:rsidRPr="006A76F5">
        <w:rPr>
          <w:i/>
          <w:sz w:val="24"/>
        </w:rPr>
        <w:t>Recorte didático: o modelo combina bandeirada, tarifa quilométrica e minutos em tarifa horária para estudar uma relação linear com duas variáveis. Em uma corrida real, a tarifa horária é aplicada segundo as condições operacionais do taxímetro.</w:t>
      </w:r>
    </w:p>
    <w:p w14:paraId="6974D33A" w14:textId="77777777" w:rsidR="009B5D35" w:rsidRPr="006A76F5" w:rsidRDefault="00000000">
      <w:pPr>
        <w:keepNext/>
        <w:spacing w:before="100" w:after="40" w:line="252" w:lineRule="auto"/>
        <w:rPr>
          <w:sz w:val="24"/>
        </w:rPr>
      </w:pPr>
      <w:r w:rsidRPr="006A76F5">
        <w:rPr>
          <w:b/>
          <w:sz w:val="24"/>
        </w:rPr>
        <w:t>Como os dois arquivos funcionam juntos</w:t>
      </w:r>
    </w:p>
    <w:p w14:paraId="41D85101" w14:textId="77777777" w:rsidR="009B5D35" w:rsidRPr="006A76F5" w:rsidRDefault="00000000">
      <w:pPr>
        <w:spacing w:after="20"/>
        <w:rPr>
          <w:sz w:val="24"/>
        </w:rPr>
      </w:pPr>
      <w:r w:rsidRPr="006A76F5">
        <w:rPr>
          <w:sz w:val="24"/>
        </w:rPr>
        <w:t>• Use este documento para registrar cálculos, comparações e interpretações.</w:t>
      </w:r>
    </w:p>
    <w:p w14:paraId="22A873A6" w14:textId="77777777" w:rsidR="009B5D35" w:rsidRPr="006A76F5" w:rsidRDefault="00000000">
      <w:pPr>
        <w:spacing w:after="20"/>
        <w:rPr>
          <w:sz w:val="24"/>
        </w:rPr>
      </w:pPr>
      <w:r w:rsidRPr="006A76F5">
        <w:rPr>
          <w:sz w:val="24"/>
        </w:rPr>
        <w:t>• Use o notebook DADOS3EMC2B1S5A2_material_complementar_</w:t>
      </w:r>
      <w:proofErr w:type="gramStart"/>
      <w:r w:rsidRPr="006A76F5">
        <w:rPr>
          <w:sz w:val="24"/>
        </w:rPr>
        <w:t>aluno.ipynb</w:t>
      </w:r>
      <w:proofErr w:type="gramEnd"/>
      <w:r w:rsidRPr="006A76F5">
        <w:rPr>
          <w:sz w:val="24"/>
        </w:rPr>
        <w:t xml:space="preserve"> para verificar as situações A, B, C e D e calcular a situação E.</w:t>
      </w:r>
    </w:p>
    <w:p w14:paraId="33696A71" w14:textId="77777777" w:rsidR="009B5D35" w:rsidRPr="006A76F5" w:rsidRDefault="00000000">
      <w:pPr>
        <w:spacing w:after="20"/>
        <w:rPr>
          <w:sz w:val="24"/>
        </w:rPr>
      </w:pPr>
      <w:r w:rsidRPr="006A76F5">
        <w:rPr>
          <w:sz w:val="24"/>
        </w:rPr>
        <w:lastRenderedPageBreak/>
        <w:t>• Compare as saídas do notebook com os cálculos e registre as conclusões neste documento.</w:t>
      </w:r>
    </w:p>
    <w:p w14:paraId="6E25414C" w14:textId="77777777" w:rsidR="009B5D35" w:rsidRPr="006A76F5" w:rsidRDefault="00000000">
      <w:pPr>
        <w:keepNext/>
        <w:spacing w:before="100" w:after="40" w:line="252" w:lineRule="auto"/>
        <w:rPr>
          <w:sz w:val="24"/>
        </w:rPr>
      </w:pPr>
      <w:r w:rsidRPr="006A76F5">
        <w:rPr>
          <w:b/>
          <w:sz w:val="24"/>
        </w:rPr>
        <w:t>1. Duas variáveis, novas previsões</w:t>
      </w:r>
    </w:p>
    <w:p w14:paraId="2646EF0E" w14:textId="77777777" w:rsidR="009B5D35" w:rsidRPr="006A76F5" w:rsidRDefault="00000000">
      <w:pPr>
        <w:spacing w:after="60" w:line="252" w:lineRule="auto"/>
        <w:rPr>
          <w:sz w:val="24"/>
        </w:rPr>
      </w:pPr>
      <w:r w:rsidRPr="006A76F5">
        <w:rPr>
          <w:sz w:val="24"/>
        </w:rPr>
        <w:t>Use o modelo V = 6,55 + 4,80d + 0,925t para calcular o valor estimado de cada situação.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71"/>
        <w:gridCol w:w="1972"/>
        <w:gridCol w:w="1971"/>
        <w:gridCol w:w="1971"/>
        <w:gridCol w:w="1972"/>
      </w:tblGrid>
      <w:tr w:rsidR="009B5D35" w:rsidRPr="006A76F5" w14:paraId="6411BDC3" w14:textId="77777777">
        <w:trPr>
          <w:jc w:val="center"/>
        </w:trPr>
        <w:tc>
          <w:tcPr>
            <w:tcW w:w="1973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DBC0A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b/>
                <w:sz w:val="24"/>
              </w:rPr>
              <w:t>Situação</w:t>
            </w:r>
          </w:p>
        </w:tc>
        <w:tc>
          <w:tcPr>
            <w:tcW w:w="1973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377D7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b/>
                <w:sz w:val="24"/>
              </w:rPr>
              <w:t>Distância</w:t>
            </w:r>
          </w:p>
        </w:tc>
        <w:tc>
          <w:tcPr>
            <w:tcW w:w="1973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95363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b/>
                <w:sz w:val="24"/>
              </w:rPr>
              <w:t>Tempo</w:t>
            </w:r>
          </w:p>
        </w:tc>
        <w:tc>
          <w:tcPr>
            <w:tcW w:w="1973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0E676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b/>
                <w:sz w:val="24"/>
              </w:rPr>
              <w:t>Cálculo</w:t>
            </w:r>
          </w:p>
        </w:tc>
        <w:tc>
          <w:tcPr>
            <w:tcW w:w="1973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6337A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b/>
                <w:sz w:val="24"/>
              </w:rPr>
              <w:t>Valor estimado</w:t>
            </w:r>
          </w:p>
        </w:tc>
      </w:tr>
      <w:tr w:rsidR="009B5D35" w:rsidRPr="006A76F5" w14:paraId="109B0778" w14:textId="77777777">
        <w:trPr>
          <w:jc w:val="center"/>
        </w:trPr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9D801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A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062FF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7 km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2B929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0 min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642A6" w14:textId="77777777" w:rsidR="009B5D35" w:rsidRPr="006A76F5" w:rsidRDefault="009B5D35">
            <w:pPr>
              <w:rPr>
                <w:sz w:val="24"/>
              </w:rPr>
            </w:pP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78B63" w14:textId="77777777" w:rsidR="009B5D35" w:rsidRPr="006A76F5" w:rsidRDefault="009B5D35">
            <w:pPr>
              <w:rPr>
                <w:sz w:val="24"/>
              </w:rPr>
            </w:pPr>
          </w:p>
        </w:tc>
      </w:tr>
      <w:tr w:rsidR="009B5D35" w:rsidRPr="006A76F5" w14:paraId="7079E945" w14:textId="77777777">
        <w:trPr>
          <w:jc w:val="center"/>
        </w:trPr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A4A68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B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53A05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7 km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F9B2B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6 min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0BA28" w14:textId="77777777" w:rsidR="009B5D35" w:rsidRPr="006A76F5" w:rsidRDefault="009B5D35">
            <w:pPr>
              <w:rPr>
                <w:sz w:val="24"/>
              </w:rPr>
            </w:pP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25BD5" w14:textId="77777777" w:rsidR="009B5D35" w:rsidRPr="006A76F5" w:rsidRDefault="009B5D35">
            <w:pPr>
              <w:rPr>
                <w:sz w:val="24"/>
              </w:rPr>
            </w:pPr>
          </w:p>
        </w:tc>
      </w:tr>
      <w:tr w:rsidR="009B5D35" w:rsidRPr="006A76F5" w14:paraId="25A6047D" w14:textId="77777777">
        <w:trPr>
          <w:jc w:val="center"/>
        </w:trPr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6F5AE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C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BC032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10 km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9098A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0 min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FE900" w14:textId="77777777" w:rsidR="009B5D35" w:rsidRPr="006A76F5" w:rsidRDefault="009B5D35">
            <w:pPr>
              <w:rPr>
                <w:sz w:val="24"/>
              </w:rPr>
            </w:pP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A4DC2" w14:textId="77777777" w:rsidR="009B5D35" w:rsidRPr="006A76F5" w:rsidRDefault="009B5D35">
            <w:pPr>
              <w:rPr>
                <w:sz w:val="24"/>
              </w:rPr>
            </w:pPr>
          </w:p>
        </w:tc>
      </w:tr>
      <w:tr w:rsidR="009B5D35" w:rsidRPr="006A76F5" w14:paraId="5771CD9D" w14:textId="77777777">
        <w:trPr>
          <w:jc w:val="center"/>
        </w:trPr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6F04C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D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D78FD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10 km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7529B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6 min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8F633" w14:textId="77777777" w:rsidR="009B5D35" w:rsidRPr="006A76F5" w:rsidRDefault="009B5D35">
            <w:pPr>
              <w:rPr>
                <w:sz w:val="24"/>
              </w:rPr>
            </w:pP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9DFF7" w14:textId="77777777" w:rsidR="009B5D35" w:rsidRPr="006A76F5" w:rsidRDefault="009B5D35">
            <w:pPr>
              <w:rPr>
                <w:sz w:val="24"/>
              </w:rPr>
            </w:pPr>
          </w:p>
        </w:tc>
      </w:tr>
    </w:tbl>
    <w:p w14:paraId="43E9D36E" w14:textId="77777777" w:rsidR="009B5D35" w:rsidRPr="006A76F5" w:rsidRDefault="00000000">
      <w:pPr>
        <w:keepNext/>
        <w:spacing w:before="100" w:after="40" w:line="252" w:lineRule="auto"/>
        <w:rPr>
          <w:sz w:val="24"/>
        </w:rPr>
      </w:pPr>
      <w:r w:rsidRPr="006A76F5">
        <w:rPr>
          <w:b/>
          <w:sz w:val="24"/>
        </w:rPr>
        <w:t>Compare os resultados</w:t>
      </w:r>
    </w:p>
    <w:p w14:paraId="7C61032A" w14:textId="77777777" w:rsidR="009B5D35" w:rsidRPr="006A76F5" w:rsidRDefault="00000000">
      <w:pPr>
        <w:spacing w:before="20" w:after="40"/>
        <w:rPr>
          <w:sz w:val="24"/>
        </w:rPr>
      </w:pPr>
      <w:r w:rsidRPr="006A76F5">
        <w:rPr>
          <w:b/>
          <w:sz w:val="24"/>
        </w:rPr>
        <w:t>1. De A para B, o que mudou e quanto isso alterou o valor estimado?</w:t>
      </w:r>
    </w:p>
    <w:p w14:paraId="30C36B27" w14:textId="77777777" w:rsidR="009B5D35" w:rsidRPr="006A76F5" w:rsidRDefault="00000000">
      <w:pPr>
        <w:spacing w:after="40" w:line="252" w:lineRule="auto"/>
        <w:rPr>
          <w:sz w:val="24"/>
        </w:rPr>
      </w:pPr>
      <w:r w:rsidRPr="006A76F5">
        <w:rPr>
          <w:sz w:val="24"/>
        </w:rPr>
        <w:t>________________________________________________________________________________</w:t>
      </w:r>
    </w:p>
    <w:p w14:paraId="53F28B9C" w14:textId="77777777" w:rsidR="009B5D35" w:rsidRPr="006A76F5" w:rsidRDefault="00000000">
      <w:pPr>
        <w:spacing w:before="20" w:after="40"/>
        <w:rPr>
          <w:sz w:val="24"/>
        </w:rPr>
      </w:pPr>
      <w:r w:rsidRPr="006A76F5">
        <w:rPr>
          <w:b/>
          <w:sz w:val="24"/>
        </w:rPr>
        <w:t>2. De A para C, o que mudou e quanto isso alterou o valor estimado?</w:t>
      </w:r>
    </w:p>
    <w:p w14:paraId="1AE2D4B6" w14:textId="77777777" w:rsidR="009B5D35" w:rsidRPr="006A76F5" w:rsidRDefault="00000000">
      <w:pPr>
        <w:spacing w:after="40" w:line="252" w:lineRule="auto"/>
        <w:rPr>
          <w:sz w:val="24"/>
        </w:rPr>
      </w:pPr>
      <w:r w:rsidRPr="006A76F5">
        <w:rPr>
          <w:sz w:val="24"/>
        </w:rPr>
        <w:t>________________________________________________________________________________</w:t>
      </w:r>
    </w:p>
    <w:p w14:paraId="0B071952" w14:textId="77777777" w:rsidR="009B5D35" w:rsidRPr="006A76F5" w:rsidRDefault="00000000">
      <w:pPr>
        <w:spacing w:before="20" w:after="40"/>
        <w:rPr>
          <w:sz w:val="24"/>
        </w:rPr>
      </w:pPr>
      <w:r w:rsidRPr="006A76F5">
        <w:rPr>
          <w:b/>
          <w:sz w:val="24"/>
        </w:rPr>
        <w:t>3. Nessas comparações, qual mudança provocou o maior aumento no valor estimado?</w:t>
      </w:r>
    </w:p>
    <w:p w14:paraId="2A63120B" w14:textId="77777777" w:rsidR="009B5D35" w:rsidRPr="006A76F5" w:rsidRDefault="00000000">
      <w:pPr>
        <w:spacing w:after="40" w:line="252" w:lineRule="auto"/>
        <w:rPr>
          <w:sz w:val="24"/>
        </w:rPr>
      </w:pPr>
      <w:r w:rsidRPr="006A76F5">
        <w:rPr>
          <w:sz w:val="24"/>
        </w:rPr>
        <w:t>________________________________________________________________________________</w:t>
      </w:r>
    </w:p>
    <w:p w14:paraId="35B7ECC4" w14:textId="77777777" w:rsidR="009B5D35" w:rsidRPr="006A76F5" w:rsidRDefault="00000000">
      <w:pPr>
        <w:keepNext/>
        <w:spacing w:before="100" w:after="40" w:line="252" w:lineRule="auto"/>
        <w:rPr>
          <w:sz w:val="24"/>
        </w:rPr>
      </w:pPr>
      <w:r w:rsidRPr="006A76F5">
        <w:rPr>
          <w:b/>
          <w:sz w:val="24"/>
        </w:rPr>
        <w:t>2. Novas previsões com Python</w:t>
      </w:r>
    </w:p>
    <w:p w14:paraId="6C02DA97" w14:textId="77777777" w:rsidR="009B5D35" w:rsidRPr="006A76F5" w:rsidRDefault="00000000">
      <w:pPr>
        <w:spacing w:after="60" w:line="252" w:lineRule="auto"/>
        <w:rPr>
          <w:sz w:val="24"/>
        </w:rPr>
      </w:pPr>
      <w:r w:rsidRPr="006A76F5">
        <w:rPr>
          <w:sz w:val="24"/>
        </w:rPr>
        <w:t>Abra o notebook indicado pelo professor. Primeiro, verifique as previsões das situações A, B, C e D. Depois, use o mesmo modelo para calcular a situação 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4"/>
        <w:gridCol w:w="2464"/>
        <w:gridCol w:w="2464"/>
      </w:tblGrid>
      <w:tr w:rsidR="009B5D35" w:rsidRPr="006A76F5" w14:paraId="0ED0F26C" w14:textId="77777777">
        <w:trPr>
          <w:jc w:val="center"/>
        </w:trPr>
        <w:tc>
          <w:tcPr>
            <w:tcW w:w="24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8C652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b/>
                <w:sz w:val="24"/>
              </w:rPr>
              <w:t>Situação</w:t>
            </w:r>
          </w:p>
        </w:tc>
        <w:tc>
          <w:tcPr>
            <w:tcW w:w="24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D0E2E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b/>
                <w:sz w:val="24"/>
              </w:rPr>
              <w:t>Distância</w:t>
            </w:r>
          </w:p>
        </w:tc>
        <w:tc>
          <w:tcPr>
            <w:tcW w:w="24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5E51C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b/>
                <w:sz w:val="24"/>
              </w:rPr>
              <w:t>Tempo</w:t>
            </w:r>
          </w:p>
        </w:tc>
        <w:tc>
          <w:tcPr>
            <w:tcW w:w="24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33A4F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b/>
                <w:sz w:val="24"/>
              </w:rPr>
              <w:t>Valor estimado</w:t>
            </w:r>
          </w:p>
        </w:tc>
      </w:tr>
      <w:tr w:rsidR="009B5D35" w:rsidRPr="006A76F5" w14:paraId="6D8552DD" w14:textId="77777777">
        <w:trPr>
          <w:jc w:val="center"/>
        </w:trPr>
        <w:tc>
          <w:tcPr>
            <w:tcW w:w="24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0C752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E</w:t>
            </w:r>
          </w:p>
        </w:tc>
        <w:tc>
          <w:tcPr>
            <w:tcW w:w="24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B3D1A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12 km</w:t>
            </w:r>
          </w:p>
        </w:tc>
        <w:tc>
          <w:tcPr>
            <w:tcW w:w="24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3DDA6" w14:textId="77777777" w:rsidR="009B5D35" w:rsidRPr="006A76F5" w:rsidRDefault="00000000">
            <w:pPr>
              <w:rPr>
                <w:sz w:val="24"/>
              </w:rPr>
            </w:pPr>
            <w:r w:rsidRPr="006A76F5">
              <w:rPr>
                <w:sz w:val="24"/>
              </w:rPr>
              <w:t>10 min</w:t>
            </w:r>
          </w:p>
        </w:tc>
        <w:tc>
          <w:tcPr>
            <w:tcW w:w="24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AE80E" w14:textId="77777777" w:rsidR="009B5D35" w:rsidRPr="006A76F5" w:rsidRDefault="009B5D35">
            <w:pPr>
              <w:rPr>
                <w:sz w:val="24"/>
              </w:rPr>
            </w:pPr>
          </w:p>
        </w:tc>
      </w:tr>
    </w:tbl>
    <w:p w14:paraId="2EC8CE7D" w14:textId="77777777" w:rsidR="009B5D35" w:rsidRPr="006A76F5" w:rsidRDefault="00000000">
      <w:pPr>
        <w:keepNext/>
        <w:spacing w:before="100" w:after="40" w:line="252" w:lineRule="auto"/>
        <w:rPr>
          <w:sz w:val="24"/>
        </w:rPr>
      </w:pPr>
      <w:proofErr w:type="gramStart"/>
      <w:r w:rsidRPr="006A76F5">
        <w:rPr>
          <w:b/>
          <w:sz w:val="24"/>
        </w:rPr>
        <w:t>Interprete</w:t>
      </w:r>
      <w:proofErr w:type="gramEnd"/>
      <w:r w:rsidRPr="006A76F5">
        <w:rPr>
          <w:b/>
          <w:sz w:val="24"/>
        </w:rPr>
        <w:t xml:space="preserve"> as comparações</w:t>
      </w:r>
    </w:p>
    <w:p w14:paraId="68A661F5" w14:textId="77777777" w:rsidR="009B5D35" w:rsidRPr="006A76F5" w:rsidRDefault="00000000">
      <w:pPr>
        <w:spacing w:before="20" w:after="40"/>
        <w:rPr>
          <w:sz w:val="24"/>
        </w:rPr>
      </w:pPr>
      <w:r w:rsidRPr="006A76F5">
        <w:rPr>
          <w:b/>
          <w:sz w:val="24"/>
        </w:rPr>
        <w:t>1. O que acontece com o valor estimado quando apenas o tempo aumenta?</w:t>
      </w:r>
    </w:p>
    <w:p w14:paraId="5208D7F5" w14:textId="77777777" w:rsidR="009B5D35" w:rsidRPr="006A76F5" w:rsidRDefault="00000000">
      <w:pPr>
        <w:spacing w:after="40" w:line="252" w:lineRule="auto"/>
        <w:rPr>
          <w:sz w:val="24"/>
        </w:rPr>
      </w:pPr>
      <w:r w:rsidRPr="006A76F5">
        <w:rPr>
          <w:sz w:val="24"/>
        </w:rPr>
        <w:t>________________________________________________________________________________</w:t>
      </w:r>
    </w:p>
    <w:p w14:paraId="3851B7AF" w14:textId="77777777" w:rsidR="009B5D35" w:rsidRPr="006A76F5" w:rsidRDefault="00000000">
      <w:pPr>
        <w:spacing w:before="20" w:after="40"/>
        <w:rPr>
          <w:sz w:val="24"/>
        </w:rPr>
      </w:pPr>
      <w:r w:rsidRPr="006A76F5">
        <w:rPr>
          <w:b/>
          <w:sz w:val="24"/>
        </w:rPr>
        <w:t>2. O que acontece com o valor estimado quando apenas a distância aumenta?</w:t>
      </w:r>
    </w:p>
    <w:p w14:paraId="32007AB5" w14:textId="77777777" w:rsidR="009B5D35" w:rsidRPr="006A76F5" w:rsidRDefault="00000000">
      <w:pPr>
        <w:spacing w:after="40" w:line="252" w:lineRule="auto"/>
        <w:rPr>
          <w:sz w:val="24"/>
        </w:rPr>
      </w:pPr>
      <w:r w:rsidRPr="006A76F5">
        <w:rPr>
          <w:sz w:val="24"/>
        </w:rPr>
        <w:t>________________________________________________________________________________</w:t>
      </w:r>
    </w:p>
    <w:p w14:paraId="57704C31" w14:textId="77777777" w:rsidR="009B5D35" w:rsidRPr="006A76F5" w:rsidRDefault="00000000">
      <w:pPr>
        <w:spacing w:before="20" w:after="40"/>
        <w:rPr>
          <w:sz w:val="24"/>
        </w:rPr>
      </w:pPr>
      <w:r w:rsidRPr="006A76F5">
        <w:rPr>
          <w:b/>
          <w:sz w:val="24"/>
        </w:rPr>
        <w:t>3. Por que este modelo pode ser representado por um plano e não apenas por uma reta?</w:t>
      </w:r>
    </w:p>
    <w:p w14:paraId="0A27D6DC" w14:textId="77777777" w:rsidR="009B5D35" w:rsidRPr="006A76F5" w:rsidRDefault="00000000">
      <w:pPr>
        <w:spacing w:after="40" w:line="252" w:lineRule="auto"/>
        <w:rPr>
          <w:sz w:val="24"/>
        </w:rPr>
      </w:pPr>
      <w:r w:rsidRPr="006A76F5">
        <w:rPr>
          <w:sz w:val="24"/>
        </w:rPr>
        <w:t>________________________________________________________________________________</w:t>
      </w:r>
    </w:p>
    <w:p w14:paraId="356A6E58" w14:textId="77777777" w:rsidR="009B5D35" w:rsidRPr="006A76F5" w:rsidRDefault="00000000">
      <w:pPr>
        <w:keepNext/>
        <w:spacing w:before="100" w:after="40" w:line="252" w:lineRule="auto"/>
        <w:rPr>
          <w:sz w:val="24"/>
        </w:rPr>
      </w:pPr>
      <w:r w:rsidRPr="006A76F5">
        <w:rPr>
          <w:b/>
          <w:sz w:val="24"/>
        </w:rPr>
        <w:t>Entregável</w:t>
      </w:r>
    </w:p>
    <w:p w14:paraId="4F17F731" w14:textId="77777777" w:rsidR="009B5D35" w:rsidRPr="006A76F5" w:rsidRDefault="00000000">
      <w:pPr>
        <w:spacing w:after="80" w:line="252" w:lineRule="auto"/>
        <w:rPr>
          <w:sz w:val="24"/>
        </w:rPr>
      </w:pPr>
      <w:r w:rsidRPr="006A76F5">
        <w:rPr>
          <w:sz w:val="24"/>
        </w:rPr>
        <w:t>Material complementar preenchido, com cálculos das situações A–D, previsão da situação E e respostas de interpretação.</w:t>
      </w:r>
    </w:p>
    <w:p w14:paraId="6572E8BE" w14:textId="77777777" w:rsidR="009B5D35" w:rsidRPr="006A76F5" w:rsidRDefault="00000000">
      <w:pPr>
        <w:keepNext/>
        <w:spacing w:before="100" w:after="40" w:line="252" w:lineRule="auto"/>
        <w:rPr>
          <w:sz w:val="24"/>
        </w:rPr>
      </w:pPr>
      <w:r w:rsidRPr="006A76F5">
        <w:rPr>
          <w:b/>
          <w:sz w:val="24"/>
        </w:rPr>
        <w:t>Checklist</w:t>
      </w:r>
    </w:p>
    <w:p w14:paraId="0457A7FB" w14:textId="77777777" w:rsidR="009B5D35" w:rsidRPr="006A76F5" w:rsidRDefault="00000000">
      <w:pPr>
        <w:spacing w:after="20" w:line="252" w:lineRule="auto"/>
        <w:rPr>
          <w:sz w:val="24"/>
        </w:rPr>
      </w:pPr>
      <w:proofErr w:type="gramStart"/>
      <w:r w:rsidRPr="006A76F5">
        <w:rPr>
          <w:sz w:val="24"/>
        </w:rPr>
        <w:t>[ ]</w:t>
      </w:r>
      <w:proofErr w:type="gramEnd"/>
      <w:r w:rsidRPr="006A76F5">
        <w:rPr>
          <w:sz w:val="24"/>
        </w:rPr>
        <w:t xml:space="preserve"> Calculei as situações A, B, C e D.</w:t>
      </w:r>
    </w:p>
    <w:p w14:paraId="31D3EB53" w14:textId="77777777" w:rsidR="009B5D35" w:rsidRPr="006A76F5" w:rsidRDefault="00000000">
      <w:pPr>
        <w:spacing w:after="20" w:line="252" w:lineRule="auto"/>
        <w:rPr>
          <w:sz w:val="24"/>
        </w:rPr>
      </w:pPr>
      <w:proofErr w:type="gramStart"/>
      <w:r w:rsidRPr="006A76F5">
        <w:rPr>
          <w:sz w:val="24"/>
        </w:rPr>
        <w:t>[ ]</w:t>
      </w:r>
      <w:proofErr w:type="gramEnd"/>
      <w:r w:rsidRPr="006A76F5">
        <w:rPr>
          <w:sz w:val="24"/>
        </w:rPr>
        <w:t xml:space="preserve"> Comparei A–B e A–C.</w:t>
      </w:r>
    </w:p>
    <w:p w14:paraId="29F7B043" w14:textId="77777777" w:rsidR="009B5D35" w:rsidRPr="006A76F5" w:rsidRDefault="00000000">
      <w:pPr>
        <w:spacing w:after="20" w:line="252" w:lineRule="auto"/>
        <w:rPr>
          <w:sz w:val="24"/>
        </w:rPr>
      </w:pPr>
      <w:proofErr w:type="gramStart"/>
      <w:r w:rsidRPr="006A76F5">
        <w:rPr>
          <w:sz w:val="24"/>
        </w:rPr>
        <w:t>[ ]</w:t>
      </w:r>
      <w:proofErr w:type="gramEnd"/>
      <w:r w:rsidRPr="006A76F5">
        <w:rPr>
          <w:sz w:val="24"/>
        </w:rPr>
        <w:t xml:space="preserve"> Verifiquei os resultados no notebook.</w:t>
      </w:r>
    </w:p>
    <w:p w14:paraId="1E31BD67" w14:textId="77777777" w:rsidR="009B5D35" w:rsidRPr="006A76F5" w:rsidRDefault="00000000">
      <w:pPr>
        <w:spacing w:after="20" w:line="252" w:lineRule="auto"/>
        <w:rPr>
          <w:sz w:val="24"/>
        </w:rPr>
      </w:pPr>
      <w:proofErr w:type="gramStart"/>
      <w:r w:rsidRPr="006A76F5">
        <w:rPr>
          <w:sz w:val="24"/>
        </w:rPr>
        <w:t>[ ]</w:t>
      </w:r>
      <w:proofErr w:type="gramEnd"/>
      <w:r w:rsidRPr="006A76F5">
        <w:rPr>
          <w:sz w:val="24"/>
        </w:rPr>
        <w:t xml:space="preserve"> Calculei a situação E com Python.</w:t>
      </w:r>
    </w:p>
    <w:p w14:paraId="753BE1B2" w14:textId="77777777" w:rsidR="009B5D35" w:rsidRPr="006A76F5" w:rsidRDefault="00000000">
      <w:pPr>
        <w:spacing w:after="60" w:line="252" w:lineRule="auto"/>
        <w:rPr>
          <w:sz w:val="24"/>
        </w:rPr>
      </w:pPr>
      <w:proofErr w:type="gramStart"/>
      <w:r w:rsidRPr="006A76F5">
        <w:rPr>
          <w:sz w:val="24"/>
        </w:rPr>
        <w:t>[ ]</w:t>
      </w:r>
      <w:proofErr w:type="gramEnd"/>
      <w:r w:rsidRPr="006A76F5">
        <w:rPr>
          <w:sz w:val="24"/>
        </w:rPr>
        <w:t xml:space="preserve"> Registrei as três interpretações finais.</w:t>
      </w:r>
    </w:p>
    <w:p w14:paraId="154E5C3B" w14:textId="77777777" w:rsidR="009B5D35" w:rsidRPr="006A76F5" w:rsidRDefault="00000000">
      <w:pPr>
        <w:keepNext/>
        <w:spacing w:before="100" w:after="40" w:line="252" w:lineRule="auto"/>
        <w:rPr>
          <w:sz w:val="24"/>
        </w:rPr>
      </w:pPr>
      <w:r w:rsidRPr="006A76F5">
        <w:rPr>
          <w:b/>
          <w:sz w:val="24"/>
        </w:rPr>
        <w:t>Fonte dos valores utilizados</w:t>
      </w:r>
    </w:p>
    <w:p w14:paraId="7A3512EE" w14:textId="77777777" w:rsidR="009B5D35" w:rsidRPr="006A76F5" w:rsidRDefault="00000000">
      <w:pPr>
        <w:spacing w:line="252" w:lineRule="auto"/>
        <w:rPr>
          <w:sz w:val="24"/>
        </w:rPr>
      </w:pPr>
      <w:r w:rsidRPr="006A76F5">
        <w:rPr>
          <w:sz w:val="24"/>
        </w:rPr>
        <w:t>SÃO PAULO (Município). Secretaria Municipal de Mobilidade Urbana e Transporte. Portaria SMT.GAB nº 41, de 31 de julho de 2025. Disponível em: https://legislacao.prefeitura.sp.gov.br/portaria-secretaria-municipal-de-mobilidade-urbana-e-transporte-smt-41-de-31-de-julho-de-2025. Acesso em: 1 set. 2026.</w:t>
      </w:r>
    </w:p>
    <w:sectPr w:rsidR="009B5D35" w:rsidRPr="006A76F5" w:rsidSect="00BB7876">
      <w:headerReference w:type="default" r:id="rId11"/>
      <w:footerReference w:type="even" r:id="rId12"/>
      <w:footerReference w:type="default" r:id="rId13"/>
      <w:footerReference w:type="first" r:id="rId14"/>
      <w:pgSz w:w="11907" w:h="16840" w:code="9"/>
      <w:pgMar w:top="1361" w:right="1020" w:bottom="1191" w:left="1020" w:header="34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3A938" w14:textId="77777777" w:rsidR="005849D1" w:rsidRDefault="005849D1">
      <w:r>
        <w:separator/>
      </w:r>
    </w:p>
  </w:endnote>
  <w:endnote w:type="continuationSeparator" w:id="0">
    <w:p w14:paraId="04EC8E01" w14:textId="77777777" w:rsidR="005849D1" w:rsidRDefault="005849D1">
      <w:r>
        <w:continuationSeparator/>
      </w:r>
    </w:p>
  </w:endnote>
  <w:endnote w:type="continuationNotice" w:id="1">
    <w:p w14:paraId="4A718A5B" w14:textId="77777777" w:rsidR="005849D1" w:rsidRDefault="005849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941C" w14:textId="77777777" w:rsidR="009B5D35" w:rsidRDefault="00000000">
    <w:pPr>
      <w:jc w:val="center"/>
    </w:pPr>
    <w:r>
      <w:rPr>
        <w:sz w:val="18"/>
      </w:rPr>
      <w:t>Técnico em Ciência de Dados | Matemática e Estatística para Ciência de Dados | Semana 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D12E6" w14:textId="77777777" w:rsidR="009B5D35" w:rsidRDefault="00000000">
    <w:pPr>
      <w:jc w:val="center"/>
    </w:pPr>
    <w:r>
      <w:rPr>
        <w:sz w:val="18"/>
      </w:rPr>
      <w:t>Técnico em Ciência de Dados | Matemática e Estatística para Ciência de Dados | Semana 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C8448" w14:textId="77777777" w:rsidR="009B5D35" w:rsidRDefault="00000000">
    <w:pPr>
      <w:jc w:val="center"/>
    </w:pPr>
    <w:r>
      <w:rPr>
        <w:sz w:val="18"/>
      </w:rPr>
      <w:t>Técnico em Ciência de Dados | Matemática e Estatística para Ciência de Dados | Semana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1C5FA" w14:textId="77777777" w:rsidR="005849D1" w:rsidRDefault="005849D1">
      <w:r>
        <w:separator/>
      </w:r>
    </w:p>
  </w:footnote>
  <w:footnote w:type="continuationSeparator" w:id="0">
    <w:p w14:paraId="707668BB" w14:textId="77777777" w:rsidR="005849D1" w:rsidRDefault="005849D1">
      <w:r>
        <w:continuationSeparator/>
      </w:r>
    </w:p>
  </w:footnote>
  <w:footnote w:type="continuationNotice" w:id="1">
    <w:p w14:paraId="603AFF6C" w14:textId="77777777" w:rsidR="005849D1" w:rsidRDefault="005849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9A155" w14:textId="77777777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E97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20CB8"/>
    <w:multiLevelType w:val="hybridMultilevel"/>
    <w:tmpl w:val="3BCECFF2"/>
    <w:lvl w:ilvl="0" w:tplc="05BC6F8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83BB0"/>
    <w:multiLevelType w:val="hybridMultilevel"/>
    <w:tmpl w:val="5964AAB6"/>
    <w:lvl w:ilvl="0" w:tplc="0416000F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B430A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20342"/>
    <w:multiLevelType w:val="hybridMultilevel"/>
    <w:tmpl w:val="213A1842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E0979"/>
    <w:multiLevelType w:val="hybridMultilevel"/>
    <w:tmpl w:val="A68E0A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A38C2"/>
    <w:multiLevelType w:val="hybridMultilevel"/>
    <w:tmpl w:val="BC464D2A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8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419B6"/>
    <w:multiLevelType w:val="multilevel"/>
    <w:tmpl w:val="207E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81621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F4657EC"/>
    <w:multiLevelType w:val="hybridMultilevel"/>
    <w:tmpl w:val="72B4C614"/>
    <w:lvl w:ilvl="0" w:tplc="514E79FE">
      <w:start w:val="1"/>
      <w:numFmt w:val="decimal"/>
      <w:lvlText w:val="%1."/>
      <w:lvlJc w:val="left"/>
      <w:pPr>
        <w:ind w:left="1401" w:hanging="360"/>
      </w:pPr>
      <w:rPr>
        <w:rFonts w:cs="Poppins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21" w:hanging="360"/>
      </w:pPr>
    </w:lvl>
    <w:lvl w:ilvl="2" w:tplc="0416001B" w:tentative="1">
      <w:start w:val="1"/>
      <w:numFmt w:val="lowerRoman"/>
      <w:lvlText w:val="%3."/>
      <w:lvlJc w:val="right"/>
      <w:pPr>
        <w:ind w:left="2841" w:hanging="180"/>
      </w:pPr>
    </w:lvl>
    <w:lvl w:ilvl="3" w:tplc="0416000F" w:tentative="1">
      <w:start w:val="1"/>
      <w:numFmt w:val="decimal"/>
      <w:lvlText w:val="%4."/>
      <w:lvlJc w:val="left"/>
      <w:pPr>
        <w:ind w:left="3561" w:hanging="360"/>
      </w:pPr>
    </w:lvl>
    <w:lvl w:ilvl="4" w:tplc="04160019" w:tentative="1">
      <w:start w:val="1"/>
      <w:numFmt w:val="lowerLetter"/>
      <w:lvlText w:val="%5."/>
      <w:lvlJc w:val="left"/>
      <w:pPr>
        <w:ind w:left="4281" w:hanging="360"/>
      </w:pPr>
    </w:lvl>
    <w:lvl w:ilvl="5" w:tplc="0416001B" w:tentative="1">
      <w:start w:val="1"/>
      <w:numFmt w:val="lowerRoman"/>
      <w:lvlText w:val="%6."/>
      <w:lvlJc w:val="right"/>
      <w:pPr>
        <w:ind w:left="5001" w:hanging="180"/>
      </w:pPr>
    </w:lvl>
    <w:lvl w:ilvl="6" w:tplc="0416000F" w:tentative="1">
      <w:start w:val="1"/>
      <w:numFmt w:val="decimal"/>
      <w:lvlText w:val="%7."/>
      <w:lvlJc w:val="left"/>
      <w:pPr>
        <w:ind w:left="5721" w:hanging="360"/>
      </w:pPr>
    </w:lvl>
    <w:lvl w:ilvl="7" w:tplc="04160019" w:tentative="1">
      <w:start w:val="1"/>
      <w:numFmt w:val="lowerLetter"/>
      <w:lvlText w:val="%8."/>
      <w:lvlJc w:val="left"/>
      <w:pPr>
        <w:ind w:left="6441" w:hanging="360"/>
      </w:pPr>
    </w:lvl>
    <w:lvl w:ilvl="8" w:tplc="0416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13" w15:restartNumberingAfterBreak="0">
    <w:nsid w:val="6CF40ABF"/>
    <w:multiLevelType w:val="hybridMultilevel"/>
    <w:tmpl w:val="E1A05944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0A75D8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A1B97"/>
    <w:multiLevelType w:val="hybridMultilevel"/>
    <w:tmpl w:val="286E468C"/>
    <w:lvl w:ilvl="0" w:tplc="B4D4DA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4E21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D470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BCDE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86F4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20CD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5468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5A60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E6C8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6F64F3"/>
    <w:multiLevelType w:val="multilevel"/>
    <w:tmpl w:val="5D6EE0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27" w:hanging="360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97125518">
    <w:abstractNumId w:val="7"/>
  </w:num>
  <w:num w:numId="2" w16cid:durableId="1077240038">
    <w:abstractNumId w:val="8"/>
  </w:num>
  <w:num w:numId="3" w16cid:durableId="1232807930">
    <w:abstractNumId w:val="17"/>
  </w:num>
  <w:num w:numId="4" w16cid:durableId="1987464196">
    <w:abstractNumId w:val="11"/>
  </w:num>
  <w:num w:numId="5" w16cid:durableId="565145517">
    <w:abstractNumId w:val="15"/>
  </w:num>
  <w:num w:numId="6" w16cid:durableId="170532464">
    <w:abstractNumId w:val="9"/>
  </w:num>
  <w:num w:numId="7" w16cid:durableId="705905332">
    <w:abstractNumId w:val="10"/>
  </w:num>
  <w:num w:numId="8" w16cid:durableId="1443955292">
    <w:abstractNumId w:val="14"/>
  </w:num>
  <w:num w:numId="9" w16cid:durableId="1846168302">
    <w:abstractNumId w:val="4"/>
  </w:num>
  <w:num w:numId="10" w16cid:durableId="15354777">
    <w:abstractNumId w:val="5"/>
  </w:num>
  <w:num w:numId="11" w16cid:durableId="1266115109">
    <w:abstractNumId w:val="2"/>
  </w:num>
  <w:num w:numId="12" w16cid:durableId="843277330">
    <w:abstractNumId w:val="3"/>
  </w:num>
  <w:num w:numId="13" w16cid:durableId="1403598019">
    <w:abstractNumId w:val="1"/>
  </w:num>
  <w:num w:numId="14" w16cid:durableId="1631129387">
    <w:abstractNumId w:val="6"/>
  </w:num>
  <w:num w:numId="15" w16cid:durableId="458039482">
    <w:abstractNumId w:val="13"/>
  </w:num>
  <w:num w:numId="16" w16cid:durableId="1817794325">
    <w:abstractNumId w:val="0"/>
  </w:num>
  <w:num w:numId="17" w16cid:durableId="184682380">
    <w:abstractNumId w:val="16"/>
  </w:num>
  <w:num w:numId="18" w16cid:durableId="1814132955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78C2"/>
    <w:rsid w:val="000278D8"/>
    <w:rsid w:val="00042351"/>
    <w:rsid w:val="00043972"/>
    <w:rsid w:val="0004668A"/>
    <w:rsid w:val="00062ADC"/>
    <w:rsid w:val="00093C5A"/>
    <w:rsid w:val="0009495D"/>
    <w:rsid w:val="00097C3A"/>
    <w:rsid w:val="000A4E65"/>
    <w:rsid w:val="000C6619"/>
    <w:rsid w:val="000E08EB"/>
    <w:rsid w:val="000F7DE9"/>
    <w:rsid w:val="00124756"/>
    <w:rsid w:val="00134FD1"/>
    <w:rsid w:val="001423C4"/>
    <w:rsid w:val="00143515"/>
    <w:rsid w:val="00160195"/>
    <w:rsid w:val="001A2D86"/>
    <w:rsid w:val="001A32C9"/>
    <w:rsid w:val="001C1664"/>
    <w:rsid w:val="001C3267"/>
    <w:rsid w:val="001C335A"/>
    <w:rsid w:val="001C466A"/>
    <w:rsid w:val="001D6F69"/>
    <w:rsid w:val="001E7BC0"/>
    <w:rsid w:val="002157C2"/>
    <w:rsid w:val="00220531"/>
    <w:rsid w:val="002344C7"/>
    <w:rsid w:val="002372B1"/>
    <w:rsid w:val="002413AC"/>
    <w:rsid w:val="00252F67"/>
    <w:rsid w:val="00256D8D"/>
    <w:rsid w:val="002626CF"/>
    <w:rsid w:val="002632D3"/>
    <w:rsid w:val="00264B6B"/>
    <w:rsid w:val="0028205D"/>
    <w:rsid w:val="00290274"/>
    <w:rsid w:val="002A3962"/>
    <w:rsid w:val="002A6788"/>
    <w:rsid w:val="002B1835"/>
    <w:rsid w:val="002C37EF"/>
    <w:rsid w:val="002C6EC9"/>
    <w:rsid w:val="002D00EA"/>
    <w:rsid w:val="002D1A6D"/>
    <w:rsid w:val="002D51E3"/>
    <w:rsid w:val="002E2C96"/>
    <w:rsid w:val="002E6314"/>
    <w:rsid w:val="002F261D"/>
    <w:rsid w:val="003009B4"/>
    <w:rsid w:val="003031BD"/>
    <w:rsid w:val="00324496"/>
    <w:rsid w:val="003338E6"/>
    <w:rsid w:val="003365AE"/>
    <w:rsid w:val="00351904"/>
    <w:rsid w:val="00367C72"/>
    <w:rsid w:val="00376F50"/>
    <w:rsid w:val="00382C6D"/>
    <w:rsid w:val="003B6A25"/>
    <w:rsid w:val="003C032E"/>
    <w:rsid w:val="003D59BE"/>
    <w:rsid w:val="003D71CA"/>
    <w:rsid w:val="003E5C1B"/>
    <w:rsid w:val="00404257"/>
    <w:rsid w:val="00421108"/>
    <w:rsid w:val="00454835"/>
    <w:rsid w:val="00464B32"/>
    <w:rsid w:val="00491C71"/>
    <w:rsid w:val="004A3F4D"/>
    <w:rsid w:val="004B66A3"/>
    <w:rsid w:val="004E713D"/>
    <w:rsid w:val="0052049D"/>
    <w:rsid w:val="0054497C"/>
    <w:rsid w:val="0054587F"/>
    <w:rsid w:val="005517B2"/>
    <w:rsid w:val="0055195D"/>
    <w:rsid w:val="00553CA2"/>
    <w:rsid w:val="005708B2"/>
    <w:rsid w:val="0057734F"/>
    <w:rsid w:val="005849D1"/>
    <w:rsid w:val="00585F34"/>
    <w:rsid w:val="005A3F50"/>
    <w:rsid w:val="005A5A09"/>
    <w:rsid w:val="005E4165"/>
    <w:rsid w:val="005F74BB"/>
    <w:rsid w:val="0060776C"/>
    <w:rsid w:val="0061300E"/>
    <w:rsid w:val="0063273B"/>
    <w:rsid w:val="00660FDF"/>
    <w:rsid w:val="00676B29"/>
    <w:rsid w:val="006A08BF"/>
    <w:rsid w:val="006A3974"/>
    <w:rsid w:val="006A5D57"/>
    <w:rsid w:val="006A76F5"/>
    <w:rsid w:val="006B3AE9"/>
    <w:rsid w:val="006F4A01"/>
    <w:rsid w:val="0070160A"/>
    <w:rsid w:val="007244B2"/>
    <w:rsid w:val="007671B4"/>
    <w:rsid w:val="00773A8C"/>
    <w:rsid w:val="0078262D"/>
    <w:rsid w:val="007A1275"/>
    <w:rsid w:val="007B1367"/>
    <w:rsid w:val="007B6ABF"/>
    <w:rsid w:val="00801C1B"/>
    <w:rsid w:val="00813F69"/>
    <w:rsid w:val="00814E58"/>
    <w:rsid w:val="0082681D"/>
    <w:rsid w:val="0083474B"/>
    <w:rsid w:val="00841D59"/>
    <w:rsid w:val="00844F1F"/>
    <w:rsid w:val="00851368"/>
    <w:rsid w:val="008752DB"/>
    <w:rsid w:val="008925A9"/>
    <w:rsid w:val="008A4812"/>
    <w:rsid w:val="008B4C24"/>
    <w:rsid w:val="008F775A"/>
    <w:rsid w:val="0090468E"/>
    <w:rsid w:val="009115AD"/>
    <w:rsid w:val="00913FDA"/>
    <w:rsid w:val="009149AC"/>
    <w:rsid w:val="0092769D"/>
    <w:rsid w:val="00966015"/>
    <w:rsid w:val="00980DAE"/>
    <w:rsid w:val="0098379F"/>
    <w:rsid w:val="009856CF"/>
    <w:rsid w:val="00985899"/>
    <w:rsid w:val="00995CD0"/>
    <w:rsid w:val="009A52AD"/>
    <w:rsid w:val="009B33B6"/>
    <w:rsid w:val="009B5D35"/>
    <w:rsid w:val="009C7DC8"/>
    <w:rsid w:val="009E3043"/>
    <w:rsid w:val="009E34DF"/>
    <w:rsid w:val="00A06921"/>
    <w:rsid w:val="00A10E15"/>
    <w:rsid w:val="00A1626A"/>
    <w:rsid w:val="00A2030C"/>
    <w:rsid w:val="00A328D6"/>
    <w:rsid w:val="00AA60A0"/>
    <w:rsid w:val="00AC30C1"/>
    <w:rsid w:val="00AD78A6"/>
    <w:rsid w:val="00AE20F2"/>
    <w:rsid w:val="00AE26C4"/>
    <w:rsid w:val="00AE49EC"/>
    <w:rsid w:val="00B33963"/>
    <w:rsid w:val="00B45591"/>
    <w:rsid w:val="00B45FA6"/>
    <w:rsid w:val="00B61C52"/>
    <w:rsid w:val="00B74CC8"/>
    <w:rsid w:val="00BA6A76"/>
    <w:rsid w:val="00BB03AB"/>
    <w:rsid w:val="00BB7091"/>
    <w:rsid w:val="00BB7876"/>
    <w:rsid w:val="00BE553C"/>
    <w:rsid w:val="00BE7FAA"/>
    <w:rsid w:val="00C05BE3"/>
    <w:rsid w:val="00C05E49"/>
    <w:rsid w:val="00C12E4A"/>
    <w:rsid w:val="00C20C18"/>
    <w:rsid w:val="00C42339"/>
    <w:rsid w:val="00C4723D"/>
    <w:rsid w:val="00C5580E"/>
    <w:rsid w:val="00C6070E"/>
    <w:rsid w:val="00C62CE1"/>
    <w:rsid w:val="00C95798"/>
    <w:rsid w:val="00CA4523"/>
    <w:rsid w:val="00CC2A45"/>
    <w:rsid w:val="00CD4B10"/>
    <w:rsid w:val="00CD7909"/>
    <w:rsid w:val="00CF76E4"/>
    <w:rsid w:val="00D03B93"/>
    <w:rsid w:val="00D05B9C"/>
    <w:rsid w:val="00D1050D"/>
    <w:rsid w:val="00D21C55"/>
    <w:rsid w:val="00D553AB"/>
    <w:rsid w:val="00D61A8F"/>
    <w:rsid w:val="00D62AD0"/>
    <w:rsid w:val="00D910E2"/>
    <w:rsid w:val="00DD1223"/>
    <w:rsid w:val="00DD5204"/>
    <w:rsid w:val="00DE0C0D"/>
    <w:rsid w:val="00E10D86"/>
    <w:rsid w:val="00E227A8"/>
    <w:rsid w:val="00E338E7"/>
    <w:rsid w:val="00E400A6"/>
    <w:rsid w:val="00E52EDB"/>
    <w:rsid w:val="00E56DFE"/>
    <w:rsid w:val="00E5722A"/>
    <w:rsid w:val="00E65126"/>
    <w:rsid w:val="00E71901"/>
    <w:rsid w:val="00E73E76"/>
    <w:rsid w:val="00E77AF3"/>
    <w:rsid w:val="00E91CA8"/>
    <w:rsid w:val="00EA3B37"/>
    <w:rsid w:val="00EF2EB4"/>
    <w:rsid w:val="00EF47B1"/>
    <w:rsid w:val="00EF4AFE"/>
    <w:rsid w:val="00F044D7"/>
    <w:rsid w:val="00F24784"/>
    <w:rsid w:val="00F472E5"/>
    <w:rsid w:val="00F51FEF"/>
    <w:rsid w:val="00F52AA0"/>
    <w:rsid w:val="00F57059"/>
    <w:rsid w:val="00F74BC6"/>
    <w:rsid w:val="00F941C8"/>
    <w:rsid w:val="00FB3E25"/>
    <w:rsid w:val="00FB4711"/>
    <w:rsid w:val="00FD7F1E"/>
    <w:rsid w:val="00FE3F73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4C17AA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0A"/>
    <w:rPr>
      <w:rFonts w:ascii="Poppins" w:eastAsia="Poppins" w:hAnsi="Poppins" w:cs="Poppins"/>
      <w:sz w:val="22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6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23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Pr>
      <w:rFonts w:ascii="Poppins" w:eastAsia="Poppins" w:hAnsi="Poppins" w:cs="Poppins"/>
      <w:lang w:val="pt-BR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rFonts w:ascii="Poppins" w:eastAsia="Poppins" w:hAnsi="Poppins" w:cs="Poppins"/>
      <w:color w:val="0000FF"/>
      <w:u w:val="single"/>
      <w:lang w:val="pt-BR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</w:style>
  <w:style w:type="paragraph" w:styleId="Subttulo">
    <w:name w:val="Subtitle"/>
    <w:basedOn w:val="Normal"/>
    <w:qFormat/>
    <w:pPr>
      <w:jc w:val="center"/>
    </w:pPr>
    <w:rPr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rFonts w:ascii="Poppins" w:eastAsia="Poppins" w:hAnsi="Poppins" w:cs="Poppins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rFonts w:ascii="Poppins" w:eastAsia="Poppins" w:hAnsi="Poppins" w:cs="Poppins"/>
      <w:sz w:val="16"/>
      <w:szCs w:val="16"/>
      <w:lang w:val="pt-BR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  <w:rPr>
      <w:rFonts w:ascii="Poppins" w:eastAsia="Poppins" w:hAnsi="Poppins" w:cs="Poppins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rFonts w:ascii="Poppins" w:eastAsia="Poppins" w:hAnsi="Poppins" w:cs="Poppins"/>
      <w:b/>
      <w:bCs/>
      <w:lang w:val="pt-BR"/>
    </w:rPr>
  </w:style>
  <w:style w:type="paragraph" w:styleId="Reviso">
    <w:name w:val="Revision"/>
    <w:hidden/>
    <w:uiPriority w:val="99"/>
    <w:semiHidden/>
    <w:rsid w:val="00464B32"/>
    <w:rPr>
      <w:rFonts w:ascii="Poppins" w:eastAsia="Poppins" w:hAnsi="Poppins" w:cs="Poppins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0C18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0C18"/>
    <w:rPr>
      <w:rFonts w:ascii="Poppins" w:eastAsia="Poppins" w:hAnsi="Poppins" w:cs="Poppins"/>
      <w:sz w:val="18"/>
      <w:szCs w:val="18"/>
      <w:lang w:val="pt-BR"/>
    </w:rPr>
  </w:style>
  <w:style w:type="table" w:styleId="SimplesTabela1">
    <w:name w:val="Plain Table 1"/>
    <w:basedOn w:val="Tabelanormal"/>
    <w:uiPriority w:val="41"/>
    <w:rsid w:val="00BB03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BB03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BB03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C9579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C9579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B6A25"/>
    <w:rPr>
      <w:rFonts w:ascii="Poppins" w:eastAsia="Poppins" w:hAnsi="Poppins" w:cs="Poppins"/>
      <w:color w:val="605E5C"/>
      <w:shd w:val="clear" w:color="auto" w:fill="E1DFDD"/>
      <w:lang w:val="pt-BR"/>
    </w:rPr>
  </w:style>
  <w:style w:type="table" w:styleId="TabeladeGradeClara">
    <w:name w:val="Grid Table Light"/>
    <w:basedOn w:val="Tabelanormal"/>
    <w:uiPriority w:val="40"/>
    <w:rsid w:val="009115A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AC30C1"/>
    <w:rPr>
      <w:rFonts w:ascii="Poppins" w:eastAsia="Poppins" w:hAnsi="Poppins" w:cs="Poppins"/>
      <w:color w:val="954F72" w:themeColor="followedHyperlink"/>
      <w:u w:val="single"/>
      <w:lang w:val="pt-BR"/>
    </w:rPr>
  </w:style>
  <w:style w:type="paragraph" w:styleId="NormalWeb">
    <w:name w:val="Normal (Web)"/>
    <w:basedOn w:val="Normal"/>
    <w:uiPriority w:val="99"/>
    <w:semiHidden/>
    <w:unhideWhenUsed/>
    <w:rsid w:val="005708B2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708B2"/>
    <w:rPr>
      <w:rFonts w:ascii="Poppins" w:eastAsia="Poppins" w:hAnsi="Poppins" w:cs="Poppins"/>
      <w:b/>
      <w:bCs/>
      <w:lang w:val="pt-BR"/>
    </w:rPr>
  </w:style>
  <w:style w:type="table" w:styleId="TabeladeGrade1Clara-nfase1">
    <w:name w:val="Grid Table 1 Light Accent 1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4">
    <w:name w:val="Grid Table 2 Accent 4"/>
    <w:basedOn w:val="Tabelanormal"/>
    <w:uiPriority w:val="47"/>
    <w:rsid w:val="008752D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3-nfase4">
    <w:name w:val="Grid Table 3 Accent 4"/>
    <w:basedOn w:val="Tabelanormal"/>
    <w:uiPriority w:val="48"/>
    <w:rsid w:val="008752D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Lista1Clara-nfase4">
    <w:name w:val="List Table 1 Light Accent 4"/>
    <w:basedOn w:val="Tabelanormal"/>
    <w:uiPriority w:val="46"/>
    <w:rsid w:val="008752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7Colorida-nfase4">
    <w:name w:val="List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752DB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1Clara-nfase5">
    <w:name w:val="List Table 1 Light Accent 5"/>
    <w:basedOn w:val="Tabelanormal"/>
    <w:uiPriority w:val="46"/>
    <w:rsid w:val="0055195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7Colorida-nfase5">
    <w:name w:val="Grid Table 7 Colorful Accent 5"/>
    <w:basedOn w:val="Tabelanormal"/>
    <w:uiPriority w:val="52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Lista6Colorida-nfase5">
    <w:name w:val="List Table 6 Colorful Accent 5"/>
    <w:basedOn w:val="Tabelanormal"/>
    <w:uiPriority w:val="51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2-nfase5">
    <w:name w:val="List Table 2 Accent 5"/>
    <w:basedOn w:val="Tabelanormal"/>
    <w:uiPriority w:val="47"/>
    <w:rsid w:val="0055195D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Grade3">
    <w:name w:val="Grid Table 3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isselectedend">
    <w:name w:val="isselectedend"/>
    <w:basedOn w:val="Normal"/>
    <w:rsid w:val="00BB7091"/>
    <w:pPr>
      <w:spacing w:before="100" w:beforeAutospacing="1" w:after="100" w:afterAutospacing="1"/>
    </w:pPr>
  </w:style>
  <w:style w:type="table" w:styleId="TabeladeLista7Colorida">
    <w:name w:val="List Table 7 Colorful"/>
    <w:basedOn w:val="Tabelanormal"/>
    <w:uiPriority w:val="52"/>
    <w:rsid w:val="0004397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043972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043972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5">
    <w:name w:val="List Table 4 Accent 5"/>
    <w:basedOn w:val="Tabelanormal"/>
    <w:uiPriority w:val="49"/>
    <w:rsid w:val="0061300E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77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6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3727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62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31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855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885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4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6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43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7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51094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4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29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375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970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862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8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12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3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16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057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28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424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6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1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281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57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2183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124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9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798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303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991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1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4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7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26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33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484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2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79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7125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268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292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0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91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54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994BC64E-A5B0-4BE8-A6A7-7B002E8548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3</Pages>
  <Words>550</Words>
  <Characters>2975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Sebastiana Gomes</cp:lastModifiedBy>
  <cp:revision>2</cp:revision>
  <cp:lastPrinted>2006-08-31T06:40:00Z</cp:lastPrinted>
  <dcterms:created xsi:type="dcterms:W3CDTF">2026-09-01T19:59:00Z</dcterms:created>
  <dcterms:modified xsi:type="dcterms:W3CDTF">2026-09-01T19:59:00Z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0x0101004B81252851F28942875D89D2C39F1241</vt:lpwstr>
  </property>
  <property fmtid="{D5CDD505-2E9C-101B-9397-08002B2CF9AE}" pid="3" name="Order">
    <vt:r8>64200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