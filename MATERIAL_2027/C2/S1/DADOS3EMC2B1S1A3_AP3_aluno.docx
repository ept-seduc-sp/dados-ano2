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3D235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eastAsia="Poppins" w:hAnsi="Poppins" w:cs="Poppins"/>
          <w:bCs/>
          <w:sz w:val="24"/>
          <w:szCs w:val="32"/>
        </w:rPr>
        <w:t xml:space="preserve">Roteiro de </w:t>
      </w:r>
      <w:r w:rsidR="00E227A8" w:rsidRPr="00454835">
        <w:rPr>
          <w:rFonts w:ascii="Poppins" w:eastAsia="Poppins" w:hAnsi="Poppins" w:cs="Poppins"/>
          <w:bCs/>
          <w:sz w:val="24"/>
          <w:szCs w:val="32"/>
        </w:rPr>
        <w:t xml:space="preserve">Atividade </w:t>
      </w:r>
      <w:r w:rsidRPr="00454835">
        <w:rPr>
          <w:rFonts w:ascii="Poppins" w:eastAsia="Poppins" w:hAnsi="Poppins" w:cs="Poppins"/>
          <w:bCs/>
          <w:sz w:val="24"/>
          <w:szCs w:val="32"/>
        </w:rPr>
        <w:t>Prática</w:t>
      </w:r>
    </w:p>
    <w:p w14:paraId="4CF5E947" w14:textId="77777777" w:rsidR="00814E58" w:rsidRPr="00814E58" w:rsidRDefault="00814E58" w:rsidP="003D2352">
      <w:pPr>
        <w:jc w:val="both"/>
      </w:pPr>
    </w:p>
    <w:p w14:paraId="3859BC60" w14:textId="7A01095D" w:rsidR="00E227A8" w:rsidRPr="00814E58" w:rsidRDefault="00E227A8" w:rsidP="003D2352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" w:eastAsia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ab/>
      </w:r>
      <w:r w:rsidR="004E713D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 </w:t>
      </w: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>Turma</w:t>
      </w:r>
      <w:r w:rsidR="004E713D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" w:eastAsia="Poppins" w:hAnsi="Poppins" w:cs="Poppins"/>
          <w:b w:val="0"/>
          <w:sz w:val="24"/>
          <w:szCs w:val="16"/>
        </w:rPr>
        <w:t xml:space="preserve">                            </w:t>
      </w:r>
      <w:r w:rsidRPr="00814E58">
        <w:rPr>
          <w:rFonts w:ascii="Poppins" w:eastAsia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Default="0060776C" w:rsidP="003D2352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19D64DAC" w14:textId="3B4DEE3C" w:rsidR="00E06F17" w:rsidRDefault="0060776C" w:rsidP="003D2352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eastAsia="Poppins" w:hAnsi="Poppins" w:cs="Poppins"/>
          <w:b/>
          <w:bCs/>
          <w:noProof/>
          <w:szCs w:val="32"/>
        </w:rPr>
        <w:t>Título</w:t>
      </w:r>
      <w:r w:rsidR="00E227A8" w:rsidRPr="00454835">
        <w:rPr>
          <w:rFonts w:ascii="Poppins" w:eastAsia="Poppins" w:hAnsi="Poppins" w:cs="Poppins"/>
          <w:b/>
          <w:bCs/>
          <w:noProof/>
          <w:szCs w:val="32"/>
        </w:rPr>
        <w:t xml:space="preserve"> da atividade</w:t>
      </w:r>
      <w:r w:rsidR="00FA5FCE">
        <w:rPr>
          <w:rFonts w:ascii="Poppins" w:eastAsia="Poppins" w:hAnsi="Poppins" w:cs="Poppins"/>
          <w:b/>
          <w:bCs/>
          <w:noProof/>
          <w:szCs w:val="32"/>
        </w:rPr>
        <w:t xml:space="preserve">: </w:t>
      </w:r>
      <w:r w:rsidR="004D0D9D">
        <w:rPr>
          <w:rFonts w:ascii="Poppins" w:eastAsia="Poppins" w:hAnsi="Poppins" w:cs="Poppins"/>
          <w:b/>
          <w:bCs/>
          <w:noProof/>
          <w:szCs w:val="32"/>
        </w:rPr>
        <w:t>O</w:t>
      </w:r>
      <w:r w:rsidR="004D0D9D" w:rsidRPr="004D0D9D">
        <w:rPr>
          <w:rFonts w:ascii="Poppins" w:eastAsia="Poppins" w:hAnsi="Poppins" w:cs="Poppins"/>
          <w:b/>
          <w:bCs/>
          <w:noProof/>
          <w:szCs w:val="32"/>
        </w:rPr>
        <w:t>perações vetoriais aplicadas a dados de plataformas digitais</w:t>
      </w:r>
    </w:p>
    <w:p w14:paraId="4EAB949F" w14:textId="77777777" w:rsidR="00F35660" w:rsidRPr="00454835" w:rsidRDefault="00F35660" w:rsidP="003D2352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77777777" w:rsidR="00E227A8" w:rsidRPr="0083474B" w:rsidRDefault="00E227A8" w:rsidP="003D2352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eastAsia="Poppins" w:hAnsi="Poppins" w:cs="Poppins"/>
          <w:b/>
          <w:bCs/>
          <w:noProof/>
          <w:szCs w:val="28"/>
        </w:rPr>
        <w:t>Objetivos</w:t>
      </w:r>
    </w:p>
    <w:p w14:paraId="453B75D4" w14:textId="3C363963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aplicar soma, subtração e multiplicação por escalar com vetores;</w:t>
      </w:r>
    </w:p>
    <w:p w14:paraId="15242ADF" w14:textId="65496B1A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manter a ordem dos dados durante os cálculos vetoriais;</w:t>
      </w:r>
    </w:p>
    <w:p w14:paraId="278D7339" w14:textId="7EDA2947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registrar os resultados calculados em uma matriz simples, mantendo a ordem das plataformas;</w:t>
      </w:r>
    </w:p>
    <w:p w14:paraId="788A0CBF" w14:textId="37593B7D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interpretar resultados para justificar uma recomendação;</w:t>
      </w:r>
    </w:p>
    <w:p w14:paraId="7F7B8691" w14:textId="5838325D" w:rsidR="004D0D9D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usar dados reais para apoiar uma decisão em contexto aplicado</w:t>
      </w:r>
      <w:r>
        <w:rPr>
          <w:rFonts w:ascii="Poppins" w:eastAsia="Poppins" w:hAnsi="Poppins" w:cs="Poppins"/>
          <w:noProof/>
        </w:rPr>
        <w:t>.</w:t>
      </w:r>
    </w:p>
    <w:p w14:paraId="7EBEBBC6" w14:textId="77777777" w:rsidR="00501617" w:rsidRPr="00501617" w:rsidRDefault="00501617" w:rsidP="00501617">
      <w:pPr>
        <w:pStyle w:val="PargrafodaLista"/>
        <w:jc w:val="both"/>
        <w:rPr>
          <w:rFonts w:ascii="Poppins" w:hAnsi="Poppins" w:cs="Poppins"/>
          <w:noProof/>
        </w:rPr>
      </w:pPr>
    </w:p>
    <w:p w14:paraId="050BB83B" w14:textId="3D7653D9" w:rsidR="00E227A8" w:rsidRDefault="00E227A8" w:rsidP="003D2352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eastAsia="Poppins" w:hAnsi="Poppins" w:cs="Poppins"/>
          <w:b/>
          <w:bCs/>
          <w:noProof/>
          <w:szCs w:val="32"/>
        </w:rPr>
        <w:t>Lista de materiais</w:t>
      </w:r>
    </w:p>
    <w:p w14:paraId="25383F63" w14:textId="77777777" w:rsidR="00B66FBE" w:rsidRPr="00B66FBE" w:rsidRDefault="00B66FBE" w:rsidP="00B66FBE">
      <w:pPr>
        <w:pStyle w:val="PargrafodaLista"/>
        <w:numPr>
          <w:ilvl w:val="0"/>
          <w:numId w:val="1"/>
        </w:numPr>
        <w:jc w:val="both"/>
        <w:rPr>
          <w:rFonts w:ascii="Poppins" w:eastAsia="Poppins" w:hAnsi="Poppins" w:cs="Poppins"/>
          <w:noProof/>
        </w:rPr>
      </w:pPr>
      <w:r w:rsidRPr="00B66FBE">
        <w:rPr>
          <w:rFonts w:ascii="Poppins" w:eastAsia="Poppins" w:hAnsi="Poppins" w:cs="Poppins"/>
          <w:noProof/>
        </w:rPr>
        <w:t>Computador com Anaconda (Jupyter Notebook) ou Visual Studio Code instalado, com suporte a arquivos .ipynb.</w:t>
      </w:r>
    </w:p>
    <w:p w14:paraId="763A01BE" w14:textId="12875115" w:rsidR="002F027E" w:rsidRPr="00B66FBE" w:rsidRDefault="00B66FBE" w:rsidP="00B66FBE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B66FBE">
        <w:rPr>
          <w:rFonts w:ascii="Poppins" w:eastAsia="Poppins" w:hAnsi="Poppins" w:cs="Poppins"/>
          <w:noProof/>
        </w:rPr>
        <w:t xml:space="preserve">Notebook </w:t>
      </w:r>
      <w:r>
        <w:rPr>
          <w:rFonts w:ascii="Poppins" w:eastAsia="Poppins" w:hAnsi="Poppins" w:cs="Poppins"/>
          <w:noProof/>
        </w:rPr>
        <w:t>da atividade pr</w:t>
      </w:r>
      <w:r w:rsidR="00581E1A">
        <w:rPr>
          <w:rFonts w:ascii="Poppins" w:eastAsia="Poppins" w:hAnsi="Poppins" w:cs="Poppins"/>
          <w:noProof/>
        </w:rPr>
        <w:t>á</w:t>
      </w:r>
      <w:r>
        <w:rPr>
          <w:rFonts w:ascii="Poppins" w:eastAsia="Poppins" w:hAnsi="Poppins" w:cs="Poppins"/>
          <w:noProof/>
        </w:rPr>
        <w:t xml:space="preserve">tica </w:t>
      </w:r>
      <w:r w:rsidRPr="00B66FBE">
        <w:rPr>
          <w:rFonts w:ascii="Poppins" w:eastAsia="Poppins" w:hAnsi="Poppins" w:cs="Poppins"/>
          <w:noProof/>
        </w:rPr>
        <w:t xml:space="preserve"> fornecido pelo professor, por meio do link:</w:t>
      </w:r>
    </w:p>
    <w:p w14:paraId="3FBC2458" w14:textId="14A62D0A" w:rsidR="00B66FBE" w:rsidRDefault="00F159A0" w:rsidP="00B66FBE">
      <w:pPr>
        <w:pStyle w:val="PargrafodaLista"/>
        <w:jc w:val="both"/>
        <w:rPr>
          <w:rFonts w:ascii="Poppins" w:hAnsi="Poppins" w:cs="Poppins"/>
          <w:noProof/>
        </w:rPr>
      </w:pPr>
      <w:hyperlink r:id="rId11" w:history="1">
        <w:r w:rsidRPr="00DB7D94">
          <w:rPr>
            <w:rStyle w:val="Hyperlink"/>
            <w:rFonts w:ascii="Poppins" w:hAnsi="Poppins" w:cs="Poppins"/>
            <w:noProof/>
          </w:rPr>
          <w:t>https://github.com/ept-seduc-sp/dados-ano2/blob/main/MATERIAL_2027/C2/S1/DADOS3EMC2B1S1A3_AP3_aluno.ipynb</w:t>
        </w:r>
      </w:hyperlink>
    </w:p>
    <w:p w14:paraId="28F7D872" w14:textId="77777777" w:rsidR="00501617" w:rsidRDefault="00501617" w:rsidP="003D2352">
      <w:pPr>
        <w:jc w:val="both"/>
        <w:rPr>
          <w:rFonts w:ascii="Poppins" w:hAnsi="Poppins" w:cs="Poppins"/>
          <w:b/>
          <w:noProof/>
          <w:sz w:val="28"/>
          <w:szCs w:val="28"/>
        </w:rPr>
      </w:pPr>
    </w:p>
    <w:p w14:paraId="1058C602" w14:textId="77777777" w:rsidR="00F159A0" w:rsidRDefault="00F159A0" w:rsidP="003D2352">
      <w:pPr>
        <w:jc w:val="both"/>
        <w:rPr>
          <w:rFonts w:ascii="Poppins" w:hAnsi="Poppins" w:cs="Poppins"/>
          <w:b/>
          <w:noProof/>
          <w:sz w:val="28"/>
          <w:szCs w:val="28"/>
        </w:rPr>
      </w:pPr>
    </w:p>
    <w:p w14:paraId="1137DA91" w14:textId="47374370" w:rsidR="003F2D2E" w:rsidRDefault="00F35660" w:rsidP="003D2352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eastAsia="Poppins" w:hAnsi="Poppins" w:cs="Poppins"/>
          <w:b/>
          <w:noProof/>
          <w:szCs w:val="28"/>
        </w:rPr>
        <w:t>BASE TEÓRICA</w:t>
      </w:r>
    </w:p>
    <w:p w14:paraId="6AF0A791" w14:textId="4195DFB8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Vetor</w:t>
      </w:r>
    </w:p>
    <w:p w14:paraId="55BB07B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Um vetor é uma sequência ordenada de valores. Nesta atividade, cada posição do vetor representa uma plataforma digital. Por isso, a ordem dos elementos precisa ser mantida durante todos os cálculos.</w:t>
      </w:r>
    </w:p>
    <w:p w14:paraId="39B711C6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3F31B34B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Operações com vetores</w:t>
      </w:r>
    </w:p>
    <w:p w14:paraId="62BD3FC8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soma de vetores combina valores que estão na mesma posição.</w:t>
      </w:r>
    </w:p>
    <w:p w14:paraId="185A681E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subtração de vetores compara valores que estão na mesma posição.</w:t>
      </w:r>
    </w:p>
    <w:p w14:paraId="72D7CE90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multiplicação por escalar multiplica todos os valores de um vetor por um mesmo número.</w:t>
      </w:r>
    </w:p>
    <w:p w14:paraId="795E13A7" w14:textId="77777777" w:rsidR="00F159A0" w:rsidRDefault="00F159A0" w:rsidP="00501617">
      <w:pPr>
        <w:jc w:val="both"/>
        <w:rPr>
          <w:rFonts w:ascii="Poppins" w:eastAsia="Poppins" w:hAnsi="Poppins" w:cs="Poppins"/>
          <w:b/>
          <w:noProof/>
        </w:rPr>
      </w:pPr>
    </w:p>
    <w:p w14:paraId="0A554D6C" w14:textId="38B1001C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/>
          <w:noProof/>
        </w:rPr>
        <w:t xml:space="preserve">Matriz </w:t>
      </w:r>
    </w:p>
    <w:p w14:paraId="0587D63F" w14:textId="2B12A6F2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lastRenderedPageBreak/>
        <w:t xml:space="preserve">Uma matriz organiza dados em linhas e colunas. Nesta prática, a matriz será usada para </w:t>
      </w:r>
      <w:r w:rsidRPr="00FC65E4">
        <w:rPr>
          <w:rFonts w:ascii="Poppins" w:eastAsia="Poppins" w:hAnsi="Poppins" w:cs="Poppins"/>
          <w:b/>
          <w:noProof/>
        </w:rPr>
        <w:t>registrar os resultados</w:t>
      </w:r>
      <w:r w:rsidR="00FC65E4">
        <w:rPr>
          <w:rFonts w:ascii="Poppins" w:eastAsia="Poppins" w:hAnsi="Poppins" w:cs="Poppins"/>
          <w:bCs/>
          <w:noProof/>
        </w:rPr>
        <w:t xml:space="preserve"> (</w:t>
      </w:r>
      <w:r w:rsidR="00FC65E4" w:rsidRPr="00FC65E4">
        <w:rPr>
          <w:rFonts w:ascii="Poppins" w:eastAsia="Poppins" w:hAnsi="Poppins" w:cs="Poppins"/>
          <w:b/>
          <w:noProof/>
        </w:rPr>
        <w:t>matriz de resultados</w:t>
      </w:r>
      <w:r w:rsidR="00FC65E4">
        <w:rPr>
          <w:rFonts w:ascii="Poppins" w:eastAsia="Poppins" w:hAnsi="Poppins" w:cs="Poppins"/>
          <w:bCs/>
          <w:noProof/>
        </w:rPr>
        <w:t>)</w:t>
      </w:r>
      <w:r w:rsidRPr="00501617">
        <w:rPr>
          <w:rFonts w:ascii="Poppins" w:eastAsia="Poppins" w:hAnsi="Poppins" w:cs="Poppins"/>
          <w:bCs/>
          <w:noProof/>
        </w:rPr>
        <w:t xml:space="preserve"> dos vetores calculados, mantendo uma linha para cada plataforma digital e uma coluna para cada resultado obtido.</w:t>
      </w:r>
    </w:p>
    <w:p w14:paraId="4B877E5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2806F054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CONTEXTO DA ATIVIDADE</w:t>
      </w:r>
    </w:p>
    <w:p w14:paraId="118D5DD7" w14:textId="01F4752D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equipe júnior de Ciência de Dados está apoiando uma campanha escolar de orientação sobre uso seguro da internet.</w:t>
      </w:r>
      <w:r w:rsidR="00864489">
        <w:rPr>
          <w:rFonts w:ascii="Poppins" w:eastAsia="Poppins" w:hAnsi="Poppins" w:cs="Poppins"/>
          <w:bCs/>
          <w:noProof/>
        </w:rPr>
        <w:t xml:space="preserve"> </w:t>
      </w:r>
      <w:r>
        <w:rPr>
          <w:rFonts w:ascii="Poppins" w:eastAsia="Poppins" w:hAnsi="Poppins" w:cs="Poppins"/>
          <w:bCs/>
          <w:noProof/>
        </w:rPr>
        <w:t xml:space="preserve">Essa </w:t>
      </w:r>
      <w:r w:rsidRPr="00501617">
        <w:rPr>
          <w:rFonts w:ascii="Poppins" w:eastAsia="Poppins" w:hAnsi="Poppins" w:cs="Poppins"/>
          <w:bCs/>
          <w:noProof/>
        </w:rPr>
        <w:t>equipe</w:t>
      </w:r>
      <w:r>
        <w:rPr>
          <w:rFonts w:ascii="Poppins" w:eastAsia="Poppins" w:hAnsi="Poppins" w:cs="Poppins"/>
          <w:bCs/>
          <w:noProof/>
        </w:rPr>
        <w:t xml:space="preserve"> já</w:t>
      </w:r>
      <w:r w:rsidRPr="00501617">
        <w:rPr>
          <w:rFonts w:ascii="Poppins" w:eastAsia="Poppins" w:hAnsi="Poppins" w:cs="Poppins"/>
          <w:bCs/>
          <w:noProof/>
        </w:rPr>
        <w:t xml:space="preserve"> organizou dados reais sobre a frequência de uso de plataformas digitais por adolescentes. Agora, a</w:t>
      </w:r>
      <w:r>
        <w:rPr>
          <w:rFonts w:ascii="Poppins" w:eastAsia="Poppins" w:hAnsi="Poppins" w:cs="Poppins"/>
          <w:bCs/>
          <w:noProof/>
        </w:rPr>
        <w:t xml:space="preserve"> mesma</w:t>
      </w:r>
      <w:r w:rsidRPr="00501617">
        <w:rPr>
          <w:rFonts w:ascii="Poppins" w:eastAsia="Poppins" w:hAnsi="Poppins" w:cs="Poppins"/>
          <w:bCs/>
          <w:noProof/>
        </w:rPr>
        <w:t xml:space="preserve"> equipe precisa usar operações vetoriais para transformar esses dados em critérios de análise.</w:t>
      </w:r>
    </w:p>
    <w:p w14:paraId="19D30E29" w14:textId="77777777" w:rsidR="00932804" w:rsidRDefault="00932804" w:rsidP="00501617">
      <w:pPr>
        <w:jc w:val="both"/>
        <w:rPr>
          <w:rFonts w:ascii="Poppins" w:hAnsi="Poppins" w:cs="Poppins"/>
          <w:bCs/>
          <w:noProof/>
        </w:rPr>
      </w:pPr>
    </w:p>
    <w:p w14:paraId="310E467F" w14:textId="7E65935B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campanha terá duas frentes:</w:t>
      </w:r>
    </w:p>
    <w:p w14:paraId="5DE0C4F8" w14:textId="70D2CC75" w:rsidR="00501617" w:rsidRPr="00932804" w:rsidRDefault="00501617" w:rsidP="003D7FC3">
      <w:pPr>
        <w:pStyle w:val="PargrafodaLista"/>
        <w:numPr>
          <w:ilvl w:val="0"/>
          <w:numId w:val="30"/>
        </w:numPr>
        <w:jc w:val="both"/>
        <w:rPr>
          <w:rFonts w:ascii="Poppins" w:hAnsi="Poppins" w:cs="Poppins"/>
          <w:bCs/>
          <w:noProof/>
        </w:rPr>
      </w:pPr>
      <w:r w:rsidRPr="00932804">
        <w:rPr>
          <w:rFonts w:ascii="Poppins" w:eastAsia="Poppins" w:hAnsi="Poppins" w:cs="Poppins"/>
          <w:b/>
          <w:noProof/>
        </w:rPr>
        <w:t>Alerta rápido</w:t>
      </w:r>
      <w:r w:rsidR="00932804" w:rsidRPr="00932804">
        <w:rPr>
          <w:rFonts w:ascii="Poppins" w:eastAsia="Poppins" w:hAnsi="Poppins" w:cs="Poppins"/>
          <w:b/>
          <w:noProof/>
        </w:rPr>
        <w:t xml:space="preserve">: </w:t>
      </w:r>
      <w:r w:rsidR="00932804">
        <w:rPr>
          <w:rFonts w:ascii="Poppins" w:eastAsia="Poppins" w:hAnsi="Poppins" w:cs="Poppins"/>
          <w:bCs/>
          <w:noProof/>
        </w:rPr>
        <w:t>r</w:t>
      </w:r>
      <w:r w:rsidRPr="00932804">
        <w:rPr>
          <w:rFonts w:ascii="Poppins" w:eastAsia="Poppins" w:hAnsi="Poppins" w:cs="Poppins"/>
          <w:bCs/>
          <w:noProof/>
        </w:rPr>
        <w:t>ecado curto para chegar aos estudantes com mais frequência.</w:t>
      </w:r>
    </w:p>
    <w:p w14:paraId="00960D70" w14:textId="67CFA299" w:rsidR="00501617" w:rsidRPr="00932804" w:rsidRDefault="00501617" w:rsidP="0073090B">
      <w:pPr>
        <w:pStyle w:val="PargrafodaLista"/>
        <w:numPr>
          <w:ilvl w:val="0"/>
          <w:numId w:val="30"/>
        </w:numPr>
        <w:jc w:val="both"/>
        <w:rPr>
          <w:rFonts w:ascii="Poppins" w:hAnsi="Poppins" w:cs="Poppins"/>
          <w:bCs/>
          <w:noProof/>
        </w:rPr>
      </w:pPr>
      <w:r w:rsidRPr="00932804">
        <w:rPr>
          <w:rFonts w:ascii="Poppins" w:eastAsia="Poppins" w:hAnsi="Poppins" w:cs="Poppins"/>
          <w:b/>
          <w:noProof/>
        </w:rPr>
        <w:t>Reforço semanal</w:t>
      </w:r>
      <w:r w:rsidR="00932804" w:rsidRPr="00932804">
        <w:rPr>
          <w:rFonts w:ascii="Poppins" w:eastAsia="Poppins" w:hAnsi="Poppins" w:cs="Poppins"/>
          <w:b/>
          <w:noProof/>
        </w:rPr>
        <w:t xml:space="preserve">: </w:t>
      </w:r>
      <w:r w:rsidR="00932804">
        <w:rPr>
          <w:rFonts w:ascii="Poppins" w:eastAsia="Poppins" w:hAnsi="Poppins" w:cs="Poppins"/>
          <w:bCs/>
          <w:noProof/>
        </w:rPr>
        <w:t>C</w:t>
      </w:r>
      <w:r w:rsidRPr="00932804">
        <w:rPr>
          <w:rFonts w:ascii="Poppins" w:eastAsia="Poppins" w:hAnsi="Poppins" w:cs="Poppins"/>
          <w:bCs/>
          <w:noProof/>
        </w:rPr>
        <w:t>onteúdo para circular ao longo da semana.</w:t>
      </w:r>
    </w:p>
    <w:p w14:paraId="7656E394" w14:textId="77777777" w:rsidR="00932804" w:rsidRDefault="00932804" w:rsidP="00501617">
      <w:pPr>
        <w:jc w:val="both"/>
        <w:rPr>
          <w:rFonts w:ascii="Poppins" w:hAnsi="Poppins" w:cs="Poppins"/>
          <w:bCs/>
          <w:noProof/>
        </w:rPr>
      </w:pPr>
    </w:p>
    <w:p w14:paraId="446C8B83" w14:textId="239DC33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 xml:space="preserve">Nesta prática, </w:t>
      </w:r>
      <w:r w:rsidR="00FC65E4">
        <w:rPr>
          <w:rFonts w:ascii="Poppins" w:eastAsia="Poppins" w:hAnsi="Poppins" w:cs="Poppins"/>
          <w:bCs/>
          <w:noProof/>
        </w:rPr>
        <w:t>vamos</w:t>
      </w:r>
      <w:r w:rsidRPr="00501617">
        <w:rPr>
          <w:rFonts w:ascii="Poppins" w:eastAsia="Poppins" w:hAnsi="Poppins" w:cs="Poppins"/>
          <w:bCs/>
          <w:noProof/>
        </w:rPr>
        <w:t xml:space="preserve"> usar vetores para calcular pontuações, organizar os resultados em uma matriz simples e escrever uma recomendação técnica curta para a coordenação da escola.</w:t>
      </w:r>
    </w:p>
    <w:p w14:paraId="1330E9D6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56876C3D" w14:textId="09E767CB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DADOS DA ATIVIDADE</w:t>
      </w:r>
    </w:p>
    <w:p w14:paraId="38C775E4" w14:textId="6D164A43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Recorte: usuários de Internet de 15 a 17 anos.</w:t>
      </w:r>
    </w:p>
    <w:p w14:paraId="16954562" w14:textId="2D0A9A3F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Ordem das plataformas:</w:t>
      </w:r>
    </w:p>
    <w:p w14:paraId="77937952" w14:textId="4EEB3B2B" w:rsid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[Facebook; Instagram; X/Twitter; TikTok; WhatsApp; YouTube; Discord]</w:t>
      </w:r>
    </w:p>
    <w:p w14:paraId="679925B6" w14:textId="77777777" w:rsidR="00D35F6F" w:rsidRPr="00501617" w:rsidRDefault="00D35F6F" w:rsidP="00501617">
      <w:pPr>
        <w:jc w:val="both"/>
        <w:rPr>
          <w:rFonts w:ascii="Poppins" w:hAnsi="Poppins" w:cs="Poppins"/>
          <w:bCs/>
          <w:noProof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843"/>
        <w:gridCol w:w="1592"/>
        <w:gridCol w:w="2034"/>
        <w:gridCol w:w="2368"/>
        <w:gridCol w:w="1792"/>
      </w:tblGrid>
      <w:tr w:rsidR="00D35F6F" w14:paraId="098B6490" w14:textId="77777777" w:rsidTr="00D35F6F">
        <w:tc>
          <w:tcPr>
            <w:tcW w:w="0" w:type="auto"/>
            <w:hideMark/>
          </w:tcPr>
          <w:p w14:paraId="22106DFE" w14:textId="77777777" w:rsidR="00D35F6F" w:rsidRPr="00D35F6F" w:rsidRDefault="00D35F6F">
            <w:pPr>
              <w:jc w:val="center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Plataforma digital</w:t>
            </w:r>
          </w:p>
        </w:tc>
        <w:tc>
          <w:tcPr>
            <w:tcW w:w="0" w:type="auto"/>
            <w:hideMark/>
          </w:tcPr>
          <w:p w14:paraId="6B5864E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A: várias vezes ao dia</w:t>
            </w:r>
          </w:p>
        </w:tc>
        <w:tc>
          <w:tcPr>
            <w:tcW w:w="0" w:type="auto"/>
            <w:hideMark/>
          </w:tcPr>
          <w:p w14:paraId="39245553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B: todos ou quase todos os dias</w:t>
            </w:r>
          </w:p>
        </w:tc>
        <w:tc>
          <w:tcPr>
            <w:tcW w:w="0" w:type="auto"/>
            <w:hideMark/>
          </w:tcPr>
          <w:p w14:paraId="41EA35C8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S: pelo menos uma vez por semana</w:t>
            </w:r>
          </w:p>
        </w:tc>
        <w:tc>
          <w:tcPr>
            <w:tcW w:w="0" w:type="auto"/>
            <w:hideMark/>
          </w:tcPr>
          <w:p w14:paraId="511E1152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N: nunca ou quase nunca</w:t>
            </w:r>
          </w:p>
        </w:tc>
      </w:tr>
      <w:tr w:rsidR="00D35F6F" w14:paraId="5F25610D" w14:textId="77777777" w:rsidTr="00D35F6F">
        <w:tc>
          <w:tcPr>
            <w:tcW w:w="0" w:type="auto"/>
            <w:hideMark/>
          </w:tcPr>
          <w:p w14:paraId="439D9FC2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Facebook</w:t>
            </w:r>
          </w:p>
        </w:tc>
        <w:tc>
          <w:tcPr>
            <w:tcW w:w="0" w:type="auto"/>
            <w:hideMark/>
          </w:tcPr>
          <w:p w14:paraId="1106BF34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4AE1ECAE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841B14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6B3B5B2B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52</w:t>
            </w:r>
          </w:p>
        </w:tc>
      </w:tr>
      <w:tr w:rsidR="00D35F6F" w14:paraId="6ECF0E44" w14:textId="77777777" w:rsidTr="00D35F6F">
        <w:tc>
          <w:tcPr>
            <w:tcW w:w="0" w:type="auto"/>
            <w:hideMark/>
          </w:tcPr>
          <w:p w14:paraId="3809273C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Instagram</w:t>
            </w:r>
          </w:p>
        </w:tc>
        <w:tc>
          <w:tcPr>
            <w:tcW w:w="0" w:type="auto"/>
            <w:hideMark/>
          </w:tcPr>
          <w:p w14:paraId="5232F7C5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63</w:t>
            </w:r>
          </w:p>
        </w:tc>
        <w:tc>
          <w:tcPr>
            <w:tcW w:w="0" w:type="auto"/>
            <w:hideMark/>
          </w:tcPr>
          <w:p w14:paraId="08582BA5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398EFBB5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D5B3362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9</w:t>
            </w:r>
          </w:p>
        </w:tc>
      </w:tr>
      <w:tr w:rsidR="00D35F6F" w14:paraId="67638651" w14:textId="77777777" w:rsidTr="00D35F6F">
        <w:tc>
          <w:tcPr>
            <w:tcW w:w="0" w:type="auto"/>
            <w:hideMark/>
          </w:tcPr>
          <w:p w14:paraId="1863347A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X/Twitter</w:t>
            </w:r>
          </w:p>
        </w:tc>
        <w:tc>
          <w:tcPr>
            <w:tcW w:w="0" w:type="auto"/>
            <w:hideMark/>
          </w:tcPr>
          <w:p w14:paraId="30E0E3D8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E919FCC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3AC3624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commentRangeStart w:id="0"/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7</w:t>
            </w:r>
            <w:commentRangeEnd w:id="0"/>
            <w:r w:rsidR="00B2530D" w:rsidRPr="00D35F6F">
              <w:rPr>
                <w:rStyle w:val="Refdecomentrio"/>
                <w:rFonts w:ascii="Poppins" w:hAnsi="Poppins" w:cs="Poppins"/>
                <w:bCs/>
                <w:noProof/>
                <w:sz w:val="20"/>
                <w:szCs w:val="20"/>
              </w:rPr>
              <w:commentReference w:id="0"/>
            </w:r>
          </w:p>
        </w:tc>
        <w:tc>
          <w:tcPr>
            <w:tcW w:w="0" w:type="auto"/>
            <w:hideMark/>
          </w:tcPr>
          <w:p w14:paraId="30A5E589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77</w:t>
            </w:r>
          </w:p>
        </w:tc>
      </w:tr>
      <w:tr w:rsidR="00D35F6F" w14:paraId="50B8505A" w14:textId="77777777" w:rsidTr="00D35F6F">
        <w:tc>
          <w:tcPr>
            <w:tcW w:w="0" w:type="auto"/>
            <w:hideMark/>
          </w:tcPr>
          <w:p w14:paraId="7024D18D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TikTok</w:t>
            </w:r>
          </w:p>
        </w:tc>
        <w:tc>
          <w:tcPr>
            <w:tcW w:w="0" w:type="auto"/>
            <w:hideMark/>
          </w:tcPr>
          <w:p w14:paraId="4F87FF4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47</w:t>
            </w:r>
          </w:p>
        </w:tc>
        <w:tc>
          <w:tcPr>
            <w:tcW w:w="0" w:type="auto"/>
            <w:hideMark/>
          </w:tcPr>
          <w:p w14:paraId="2F599778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1B14AB6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300CCA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25</w:t>
            </w:r>
          </w:p>
        </w:tc>
      </w:tr>
      <w:tr w:rsidR="00D35F6F" w14:paraId="46CC5046" w14:textId="77777777" w:rsidTr="00D35F6F">
        <w:tc>
          <w:tcPr>
            <w:tcW w:w="0" w:type="auto"/>
            <w:hideMark/>
          </w:tcPr>
          <w:p w14:paraId="49EF682F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WhatsApp</w:t>
            </w:r>
          </w:p>
        </w:tc>
        <w:tc>
          <w:tcPr>
            <w:tcW w:w="0" w:type="auto"/>
            <w:hideMark/>
          </w:tcPr>
          <w:p w14:paraId="007CBB9A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78</w:t>
            </w:r>
          </w:p>
        </w:tc>
        <w:tc>
          <w:tcPr>
            <w:tcW w:w="0" w:type="auto"/>
            <w:hideMark/>
          </w:tcPr>
          <w:p w14:paraId="4C35C555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45E0252C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2FEDF60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4</w:t>
            </w:r>
          </w:p>
        </w:tc>
      </w:tr>
      <w:tr w:rsidR="00D35F6F" w14:paraId="3886D341" w14:textId="77777777" w:rsidTr="00D35F6F">
        <w:tc>
          <w:tcPr>
            <w:tcW w:w="0" w:type="auto"/>
            <w:hideMark/>
          </w:tcPr>
          <w:p w14:paraId="27306493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YouTube</w:t>
            </w:r>
          </w:p>
        </w:tc>
        <w:tc>
          <w:tcPr>
            <w:tcW w:w="0" w:type="auto"/>
            <w:hideMark/>
          </w:tcPr>
          <w:p w14:paraId="068F1866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38</w:t>
            </w:r>
          </w:p>
        </w:tc>
        <w:tc>
          <w:tcPr>
            <w:tcW w:w="0" w:type="auto"/>
            <w:hideMark/>
          </w:tcPr>
          <w:p w14:paraId="3AA7AEFD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4DF0E0A6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2CE717BF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17</w:t>
            </w:r>
          </w:p>
        </w:tc>
      </w:tr>
      <w:tr w:rsidR="00D35F6F" w14:paraId="77811FE6" w14:textId="77777777" w:rsidTr="00D35F6F">
        <w:tc>
          <w:tcPr>
            <w:tcW w:w="0" w:type="auto"/>
            <w:hideMark/>
          </w:tcPr>
          <w:p w14:paraId="2763286D" w14:textId="77777777" w:rsidR="00D35F6F" w:rsidRPr="00D35F6F" w:rsidRDefault="00D35F6F">
            <w:pPr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Discord</w:t>
            </w:r>
          </w:p>
        </w:tc>
        <w:tc>
          <w:tcPr>
            <w:tcW w:w="0" w:type="auto"/>
            <w:hideMark/>
          </w:tcPr>
          <w:p w14:paraId="22129FD6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F8A9E19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3DFF841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243A0EC" w14:textId="77777777" w:rsidR="00D35F6F" w:rsidRPr="00D35F6F" w:rsidRDefault="00D35F6F">
            <w:pPr>
              <w:jc w:val="right"/>
              <w:rPr>
                <w:rFonts w:ascii="Poppins" w:hAnsi="Poppins" w:cs="Poppins"/>
                <w:bCs/>
                <w:noProof/>
                <w:sz w:val="20"/>
                <w:szCs w:val="20"/>
              </w:rPr>
            </w:pPr>
            <w:r w:rsidRPr="00D35F6F">
              <w:rPr>
                <w:rFonts w:ascii="Poppins" w:eastAsia="Poppins" w:hAnsi="Poppins" w:cs="Poppins"/>
                <w:bCs/>
                <w:noProof/>
                <w:szCs w:val="20"/>
              </w:rPr>
              <w:t>79</w:t>
            </w:r>
          </w:p>
        </w:tc>
      </w:tr>
    </w:tbl>
    <w:p w14:paraId="04D56315" w14:textId="77777777" w:rsidR="00F159A0" w:rsidRDefault="00F159A0" w:rsidP="00501617">
      <w:pPr>
        <w:jc w:val="both"/>
        <w:rPr>
          <w:rFonts w:ascii="Poppins" w:eastAsia="Poppins" w:hAnsi="Poppins" w:cs="Poppins"/>
          <w:b/>
          <w:noProof/>
        </w:rPr>
      </w:pPr>
    </w:p>
    <w:p w14:paraId="44ED7B12" w14:textId="2924D392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ATENÇÃO</w:t>
      </w:r>
    </w:p>
    <w:p w14:paraId="772F5A00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critérios usados nesta atividade foram criados para a prática da aula. Eles não são indicadores oficiais da pesquisa TIC Kids Online Brasil 2024.</w:t>
      </w:r>
    </w:p>
    <w:p w14:paraId="0B22B570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Quando houver diferença entre percentuais, registre o resultado em pontos percentuais, usando p.p.</w:t>
      </w:r>
    </w:p>
    <w:p w14:paraId="400C2F2B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Quando houver pontuação criada pela atividade, não escreva o resultado como percentual.</w:t>
      </w:r>
    </w:p>
    <w:p w14:paraId="2E7A619C" w14:textId="77777777" w:rsid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27FF611C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PASSO A PASSO DA ATIVIDADE</w:t>
      </w:r>
    </w:p>
    <w:p w14:paraId="46246C6C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Parte 1: Preparação dos dados no notebook</w:t>
      </w:r>
    </w:p>
    <w:p w14:paraId="4CFF0A51" w14:textId="70E97BE1" w:rsid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 xml:space="preserve">Passo 1 — Abrir o </w:t>
      </w:r>
      <w:r w:rsidR="00FC65E4">
        <w:rPr>
          <w:rFonts w:ascii="Poppins" w:eastAsia="Poppins" w:hAnsi="Poppins" w:cs="Poppins"/>
          <w:b/>
          <w:noProof/>
        </w:rPr>
        <w:t xml:space="preserve">Jupyter </w:t>
      </w:r>
      <w:r w:rsidRPr="00501617">
        <w:rPr>
          <w:rFonts w:ascii="Poppins" w:eastAsia="Poppins" w:hAnsi="Poppins" w:cs="Poppins"/>
          <w:b/>
          <w:noProof/>
        </w:rPr>
        <w:t>notebook</w:t>
      </w:r>
    </w:p>
    <w:p w14:paraId="41A6DD5D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Abra o arquivo:</w:t>
      </w:r>
    </w:p>
    <w:p w14:paraId="0FAB613D" w14:textId="7AE721C8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>
        <w:rPr>
          <w:rFonts w:ascii="Poppins" w:eastAsia="Poppins" w:hAnsi="Poppins" w:cs="Poppins"/>
        </w:rPr>
        <w:t>DADOS</w:t>
      </w:r>
      <w:r w:rsidR="00F159A0">
        <w:rPr>
          <w:rFonts w:ascii="Poppins" w:eastAsia="Poppins" w:hAnsi="Poppins" w:cs="Poppins"/>
        </w:rPr>
        <w:t>3</w:t>
      </w:r>
      <w:r>
        <w:rPr>
          <w:rFonts w:ascii="Poppins" w:eastAsia="Poppins" w:hAnsi="Poppins" w:cs="Poppins"/>
        </w:rPr>
        <w:t>EMC2B1S1A3_AP3_aluno.ipynb</w:t>
      </w:r>
    </w:p>
    <w:p w14:paraId="629CF6F5" w14:textId="77777777" w:rsidR="008A4418" w:rsidRDefault="008A4418" w:rsidP="00FC65E4">
      <w:pPr>
        <w:jc w:val="both"/>
        <w:rPr>
          <w:rFonts w:ascii="Poppins" w:hAnsi="Poppins" w:cs="Poppins"/>
          <w:bCs/>
          <w:noProof/>
        </w:rPr>
      </w:pPr>
    </w:p>
    <w:p w14:paraId="62A368F7" w14:textId="02CF37D1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2 — Conferir a ordem das plataformas</w:t>
      </w:r>
    </w:p>
    <w:p w14:paraId="11594142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No notebook, confira se a ordem das plataformas está assim:</w:t>
      </w:r>
    </w:p>
    <w:p w14:paraId="4F807B4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[Facebook; Instagram; X/Twitter; TikTok; WhatsApp; YouTube; Discord]</w:t>
      </w:r>
    </w:p>
    <w:p w14:paraId="22856C65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Essa ordem deve ser mantida em todos os vetores.</w:t>
      </w:r>
    </w:p>
    <w:p w14:paraId="739C166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4615A5EC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3 — Conferir os vetores da atividade</w:t>
      </w:r>
    </w:p>
    <w:p w14:paraId="3FDCE9D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No notebook, localize os vetores:</w:t>
      </w:r>
    </w:p>
    <w:p w14:paraId="687B90A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A = várias vezes ao dia</w:t>
      </w:r>
    </w:p>
    <w:p w14:paraId="676A5E9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B = todos ou quase todos os dias</w:t>
      </w:r>
    </w:p>
    <w:p w14:paraId="76BCB374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S = pelo menos uma vez por semana</w:t>
      </w:r>
    </w:p>
    <w:p w14:paraId="403D6419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N = nunca ou quase nunca</w:t>
      </w:r>
    </w:p>
    <w:p w14:paraId="463C267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Antes de calcular, confira se todos os vetores têm 7 valores e seguem a mesma ordem das plataformas.</w:t>
      </w:r>
    </w:p>
    <w:p w14:paraId="0C9D8605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122B23EB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A4418">
        <w:rPr>
          <w:rFonts w:ascii="Poppins" w:eastAsia="Poppins" w:hAnsi="Poppins" w:cs="Poppins"/>
          <w:b/>
          <w:noProof/>
          <w:szCs w:val="28"/>
        </w:rPr>
        <w:t>Parte 2: Cálculos com vetores</w:t>
      </w:r>
    </w:p>
    <w:p w14:paraId="52DB89EF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4 — Calcular o vetor D</w:t>
      </w:r>
    </w:p>
    <w:p w14:paraId="0ECD1BD9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Calcule:</w:t>
      </w:r>
    </w:p>
    <w:p w14:paraId="60E37DF9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D = A + B</w:t>
      </w:r>
    </w:p>
    <w:p w14:paraId="3C086784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Esse vetor representa o uso frequente das plataformas.</w:t>
      </w:r>
    </w:p>
    <w:p w14:paraId="7E7B4EC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Registre o resultado no notebook.</w:t>
      </w:r>
    </w:p>
    <w:p w14:paraId="4A7A0805" w14:textId="77777777" w:rsidR="00F159A0" w:rsidRDefault="00F159A0" w:rsidP="00FC65E4">
      <w:pPr>
        <w:jc w:val="both"/>
        <w:rPr>
          <w:rFonts w:ascii="Poppins" w:eastAsia="Poppins" w:hAnsi="Poppins" w:cs="Poppins"/>
          <w:b/>
          <w:noProof/>
        </w:rPr>
      </w:pPr>
    </w:p>
    <w:p w14:paraId="0D46C445" w14:textId="0B79608F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5 — Calcular o vetor W</w:t>
      </w:r>
    </w:p>
    <w:p w14:paraId="46E6B928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Calcule:</w:t>
      </w:r>
    </w:p>
    <w:p w14:paraId="46E4F9F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W = D + S</w:t>
      </w:r>
    </w:p>
    <w:p w14:paraId="0816AB24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Esse vetor representa o uso semanal ou mais das plataformas.</w:t>
      </w:r>
    </w:p>
    <w:p w14:paraId="4CDCC269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Registre o resultado no notebook.</w:t>
      </w:r>
    </w:p>
    <w:p w14:paraId="4C1B1647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46327D5B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6 — Calcular o vetor R</w:t>
      </w:r>
    </w:p>
    <w:p w14:paraId="08EFBC8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Calcule:</w:t>
      </w:r>
    </w:p>
    <w:p w14:paraId="4CFCC571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 = W − N</w:t>
      </w:r>
    </w:p>
    <w:p w14:paraId="6D41BE5B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Esse vetor representa a pontuação de reforço semanal.</w:t>
      </w:r>
    </w:p>
    <w:p w14:paraId="7C5E7B22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Registre o resultado no notebook usando p.p., pois se trata de diferença entre percentuais.</w:t>
      </w:r>
    </w:p>
    <w:p w14:paraId="4FA6D052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4D92B520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7 — Calcular o vetor E</w:t>
      </w:r>
    </w:p>
    <w:p w14:paraId="5440B919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Calcule:</w:t>
      </w:r>
    </w:p>
    <w:p w14:paraId="5C8F8F85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 = 2D + S</w:t>
      </w:r>
    </w:p>
    <w:p w14:paraId="2D5D660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Esse vetor representa a pontuação de alerta rápido.</w:t>
      </w:r>
    </w:p>
    <w:p w14:paraId="581888A2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Registre o resultado no notebook como pontos, pois é uma pontuação criada para esta atividade.</w:t>
      </w:r>
    </w:p>
    <w:p w14:paraId="403E9BD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3CEE9EDE" w14:textId="305AC3A1" w:rsidR="00FC65E4" w:rsidRPr="008A4418" w:rsidRDefault="00FC65E4" w:rsidP="00FC65E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A4418">
        <w:rPr>
          <w:rFonts w:ascii="Poppins" w:eastAsia="Poppins" w:hAnsi="Poppins" w:cs="Poppins"/>
          <w:b/>
          <w:noProof/>
          <w:szCs w:val="28"/>
        </w:rPr>
        <w:t>Parte 3: Organização dos resultados em matriz</w:t>
      </w:r>
    </w:p>
    <w:p w14:paraId="346362F7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8 — Organizar a matriz de resultados</w:t>
      </w:r>
    </w:p>
    <w:p w14:paraId="033364EC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Organize os resultados em uma matriz simples com as seguintes colunas:</w:t>
      </w:r>
    </w:p>
    <w:p w14:paraId="2C6CEF3E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Plataforma digital</w:t>
      </w:r>
    </w:p>
    <w:p w14:paraId="6A22F6FC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D: uso frequente</w:t>
      </w:r>
    </w:p>
    <w:p w14:paraId="5A6A1D1A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W: uso semanal ou mais</w:t>
      </w:r>
    </w:p>
    <w:p w14:paraId="33EB5C71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R: reforço semanal</w:t>
      </w:r>
    </w:p>
    <w:p w14:paraId="67462767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E: alerta rápido</w:t>
      </w:r>
    </w:p>
    <w:p w14:paraId="2199F393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Cada linha deve representar uma plataforma digital, mantendo a ordem original dos dados.</w:t>
      </w:r>
    </w:p>
    <w:p w14:paraId="2A21FF8F" w14:textId="77777777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</w:p>
    <w:p w14:paraId="7555CA6B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Passo 9 — Conferir a matriz de resultados</w:t>
      </w:r>
    </w:p>
    <w:p w14:paraId="6C8456DB" w14:textId="68A80EAA" w:rsidR="00FC65E4" w:rsidRPr="00FC65E4" w:rsidRDefault="00FC65E4" w:rsidP="00FC65E4">
      <w:pPr>
        <w:jc w:val="both"/>
        <w:rPr>
          <w:rFonts w:ascii="Poppins" w:hAnsi="Poppins" w:cs="Poppins"/>
          <w:bCs/>
          <w:noProof/>
        </w:rPr>
      </w:pPr>
      <w:r w:rsidRPr="00FC65E4">
        <w:rPr>
          <w:rFonts w:ascii="Poppins" w:eastAsia="Poppins" w:hAnsi="Poppins" w:cs="Poppins"/>
          <w:bCs/>
          <w:noProof/>
        </w:rPr>
        <w:t>Antes de responder às perguntas finais, confira:</w:t>
      </w:r>
    </w:p>
    <w:p w14:paraId="585487EE" w14:textId="77777777" w:rsidR="00FC65E4" w:rsidRPr="00864489" w:rsidRDefault="00FC65E4" w:rsidP="00C85994">
      <w:pPr>
        <w:pStyle w:val="PargrafodaLista"/>
        <w:numPr>
          <w:ilvl w:val="0"/>
          <w:numId w:val="37"/>
        </w:num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A ordem das plataformas foi mantida?</w:t>
      </w:r>
    </w:p>
    <w:p w14:paraId="3DEFAC99" w14:textId="77777777" w:rsidR="00FC65E4" w:rsidRPr="00864489" w:rsidRDefault="00FC65E4" w:rsidP="00C85994">
      <w:pPr>
        <w:pStyle w:val="PargrafodaLista"/>
        <w:numPr>
          <w:ilvl w:val="0"/>
          <w:numId w:val="37"/>
        </w:num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Cada valor calculado está na linha da plataforma correta?</w:t>
      </w:r>
    </w:p>
    <w:p w14:paraId="2EBD3C14" w14:textId="77777777" w:rsidR="00FC65E4" w:rsidRPr="00864489" w:rsidRDefault="00FC65E4" w:rsidP="00C85994">
      <w:pPr>
        <w:pStyle w:val="PargrafodaLista"/>
        <w:numPr>
          <w:ilvl w:val="0"/>
          <w:numId w:val="37"/>
        </w:num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Os resultados de R foram registrados em p.p.?</w:t>
      </w:r>
    </w:p>
    <w:p w14:paraId="2CB6A495" w14:textId="77777777" w:rsidR="00FC65E4" w:rsidRPr="00864489" w:rsidRDefault="00FC65E4" w:rsidP="00C85994">
      <w:pPr>
        <w:pStyle w:val="PargrafodaLista"/>
        <w:numPr>
          <w:ilvl w:val="0"/>
          <w:numId w:val="37"/>
        </w:num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Os resultados de E foram registrados como pontos?</w:t>
      </w:r>
    </w:p>
    <w:p w14:paraId="75D4AF62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  <w:sz w:val="28"/>
          <w:szCs w:val="28"/>
        </w:rPr>
      </w:pPr>
    </w:p>
    <w:p w14:paraId="5B7387C8" w14:textId="77777777" w:rsidR="00864489" w:rsidRPr="00864489" w:rsidRDefault="00864489" w:rsidP="00864489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64489">
        <w:rPr>
          <w:rFonts w:ascii="Poppins" w:eastAsia="Poppins" w:hAnsi="Poppins" w:cs="Poppins"/>
          <w:b/>
          <w:noProof/>
          <w:szCs w:val="28"/>
        </w:rPr>
        <w:t>Parte 4: Análise dos resultados</w:t>
      </w:r>
    </w:p>
    <w:p w14:paraId="267F1FB5" w14:textId="77777777" w:rsidR="00864489" w:rsidRPr="00864489" w:rsidRDefault="00864489" w:rsidP="00864489">
      <w:pPr>
        <w:jc w:val="both"/>
        <w:rPr>
          <w:rFonts w:ascii="Poppins" w:hAnsi="Poppins" w:cs="Poppins"/>
          <w:b/>
          <w:noProof/>
        </w:rPr>
      </w:pPr>
      <w:r w:rsidRPr="00864489">
        <w:rPr>
          <w:rFonts w:ascii="Poppins" w:eastAsia="Poppins" w:hAnsi="Poppins" w:cs="Poppins"/>
          <w:b/>
          <w:noProof/>
        </w:rPr>
        <w:t>Passo 10 — Analisar o alerta rápido</w:t>
      </w:r>
    </w:p>
    <w:p w14:paraId="18F30BB1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Observe os valores de E e responda:</w:t>
      </w:r>
    </w:p>
    <w:p w14:paraId="0714ED7C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Quais são as duas plataformas com maiores valores de E?</w:t>
      </w:r>
    </w:p>
    <w:p w14:paraId="48E75FE0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Que valores de E essas plataformas apresentaram?</w:t>
      </w:r>
    </w:p>
    <w:p w14:paraId="6F55E632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Por que essas plataformas se destacam para uma ação de alerta rápido?</w:t>
      </w:r>
    </w:p>
    <w:p w14:paraId="4D6CF37D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</w:p>
    <w:p w14:paraId="67C5EED4" w14:textId="77777777" w:rsidR="00864489" w:rsidRPr="00C85994" w:rsidRDefault="00864489" w:rsidP="00864489">
      <w:pPr>
        <w:jc w:val="both"/>
        <w:rPr>
          <w:rFonts w:ascii="Poppins" w:hAnsi="Poppins" w:cs="Poppins"/>
          <w:b/>
          <w:noProof/>
        </w:rPr>
      </w:pPr>
      <w:r w:rsidRPr="00C85994">
        <w:rPr>
          <w:rFonts w:ascii="Poppins" w:eastAsia="Poppins" w:hAnsi="Poppins" w:cs="Poppins"/>
          <w:b/>
          <w:noProof/>
        </w:rPr>
        <w:t>Passo 11 — Analisar o reforço semanal</w:t>
      </w:r>
    </w:p>
    <w:p w14:paraId="4BC05002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Agora observe os valores de R.</w:t>
      </w:r>
    </w:p>
    <w:p w14:paraId="084B8276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Desconsidere as duas plataformas indicadas no Passo 10 e responda:</w:t>
      </w:r>
    </w:p>
    <w:p w14:paraId="3A73B0CD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Entre as plataformas restantes, qual apresentou o maior valor de R?</w:t>
      </w:r>
    </w:p>
    <w:p w14:paraId="03528397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Qual foi esse valor?</w:t>
      </w:r>
    </w:p>
    <w:p w14:paraId="0F8EE68A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O que esse resultado indica sobre a possibilidade de reforço semanal?</w:t>
      </w:r>
    </w:p>
    <w:p w14:paraId="782EF5D4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</w:p>
    <w:p w14:paraId="3C99B19D" w14:textId="77777777" w:rsidR="00864489" w:rsidRPr="00C85994" w:rsidRDefault="00864489" w:rsidP="00864489">
      <w:pPr>
        <w:jc w:val="both"/>
        <w:rPr>
          <w:rFonts w:ascii="Poppins" w:hAnsi="Poppins" w:cs="Poppins"/>
          <w:b/>
          <w:noProof/>
        </w:rPr>
      </w:pPr>
      <w:r w:rsidRPr="00C85994">
        <w:rPr>
          <w:rFonts w:ascii="Poppins" w:eastAsia="Poppins" w:hAnsi="Poppins" w:cs="Poppins"/>
          <w:b/>
          <w:noProof/>
        </w:rPr>
        <w:t>Passo 12 — Analisar os valores negativos</w:t>
      </w:r>
    </w:p>
    <w:p w14:paraId="780CC6E8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Observe novamente os valores de R e responda:</w:t>
      </w:r>
    </w:p>
    <w:p w14:paraId="7CDE0FC1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Quais plataformas apresentaram R negativo?</w:t>
      </w:r>
    </w:p>
    <w:p w14:paraId="6E0F6B3A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O que um valor negativo em R indica nesta atividade?</w:t>
      </w:r>
    </w:p>
    <w:p w14:paraId="609183AF" w14:textId="77777777" w:rsidR="00864489" w:rsidRPr="00C85994" w:rsidRDefault="00864489" w:rsidP="00C85994">
      <w:pPr>
        <w:pStyle w:val="PargrafodaLista"/>
        <w:numPr>
          <w:ilvl w:val="0"/>
          <w:numId w:val="38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Por que essas plataformas exigem cuidado antes de serem priorizadas na campanha?</w:t>
      </w:r>
    </w:p>
    <w:p w14:paraId="4975B4E7" w14:textId="77777777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</w:p>
    <w:p w14:paraId="43A9E413" w14:textId="77777777" w:rsidR="00864489" w:rsidRPr="00C85994" w:rsidRDefault="00864489" w:rsidP="00864489">
      <w:pPr>
        <w:jc w:val="both"/>
        <w:rPr>
          <w:rFonts w:ascii="Poppins" w:hAnsi="Poppins" w:cs="Poppins"/>
          <w:b/>
          <w:noProof/>
        </w:rPr>
      </w:pPr>
      <w:r w:rsidRPr="00C85994">
        <w:rPr>
          <w:rFonts w:ascii="Poppins" w:eastAsia="Poppins" w:hAnsi="Poppins" w:cs="Poppins"/>
          <w:b/>
          <w:noProof/>
        </w:rPr>
        <w:t>Passo 13 — Escrever a recomendação final</w:t>
      </w:r>
    </w:p>
    <w:p w14:paraId="1E69281E" w14:textId="7C348AD5" w:rsidR="00864489" w:rsidRPr="00864489" w:rsidRDefault="00864489" w:rsidP="00864489">
      <w:pPr>
        <w:jc w:val="both"/>
        <w:rPr>
          <w:rFonts w:ascii="Poppins" w:hAnsi="Poppins" w:cs="Poppins"/>
          <w:bCs/>
          <w:noProof/>
        </w:rPr>
      </w:pPr>
      <w:r w:rsidRPr="00864489">
        <w:rPr>
          <w:rFonts w:ascii="Poppins" w:eastAsia="Poppins" w:hAnsi="Poppins" w:cs="Poppins"/>
          <w:bCs/>
          <w:noProof/>
        </w:rPr>
        <w:t>Com base nas respostas anteriores, escreva uma recomendação final de 3 a 4 linhas para a coordenação da escola.</w:t>
      </w:r>
      <w:r w:rsidR="00F159A0">
        <w:rPr>
          <w:rFonts w:ascii="Poppins" w:eastAsia="Poppins" w:hAnsi="Poppins" w:cs="Poppins"/>
          <w:bCs/>
          <w:noProof/>
        </w:rPr>
        <w:t xml:space="preserve"> </w:t>
      </w:r>
      <w:r w:rsidRPr="00864489">
        <w:rPr>
          <w:rFonts w:ascii="Poppins" w:eastAsia="Poppins" w:hAnsi="Poppins" w:cs="Poppins"/>
          <w:bCs/>
          <w:noProof/>
        </w:rPr>
        <w:t>Sua recomendação deve explicar:</w:t>
      </w:r>
    </w:p>
    <w:p w14:paraId="5A06F03A" w14:textId="12A1328F" w:rsidR="00864489" w:rsidRPr="00C85994" w:rsidRDefault="00864489" w:rsidP="00C85994">
      <w:pPr>
        <w:pStyle w:val="PargrafodaLista"/>
        <w:numPr>
          <w:ilvl w:val="0"/>
          <w:numId w:val="42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quais plataformas se destacaram para o alerta rápido;</w:t>
      </w:r>
    </w:p>
    <w:p w14:paraId="573AD548" w14:textId="0D10F014" w:rsidR="00864489" w:rsidRPr="00C85994" w:rsidRDefault="00864489" w:rsidP="00C85994">
      <w:pPr>
        <w:pStyle w:val="PargrafodaLista"/>
        <w:numPr>
          <w:ilvl w:val="0"/>
          <w:numId w:val="42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qual plataforma pode apoiar o reforço semanal;</w:t>
      </w:r>
    </w:p>
    <w:p w14:paraId="071520CC" w14:textId="3EC4429D" w:rsidR="00864489" w:rsidRPr="00C85994" w:rsidRDefault="00864489" w:rsidP="00C85994">
      <w:pPr>
        <w:pStyle w:val="PargrafodaLista"/>
        <w:numPr>
          <w:ilvl w:val="0"/>
          <w:numId w:val="42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quais plataformas exigem cuidado;</w:t>
      </w:r>
    </w:p>
    <w:p w14:paraId="5097EC54" w14:textId="599E7F6B" w:rsidR="00864489" w:rsidRPr="00C85994" w:rsidRDefault="00864489" w:rsidP="00C85994">
      <w:pPr>
        <w:pStyle w:val="PargrafodaLista"/>
        <w:numPr>
          <w:ilvl w:val="0"/>
          <w:numId w:val="42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quais valores calculados justificam sua análise;</w:t>
      </w:r>
    </w:p>
    <w:p w14:paraId="7AB4AABA" w14:textId="0D59BC94" w:rsidR="00FC65E4" w:rsidRPr="00C85994" w:rsidRDefault="00864489" w:rsidP="00C85994">
      <w:pPr>
        <w:pStyle w:val="PargrafodaLista"/>
        <w:numPr>
          <w:ilvl w:val="0"/>
          <w:numId w:val="42"/>
        </w:numPr>
        <w:jc w:val="both"/>
        <w:rPr>
          <w:rFonts w:ascii="Poppins" w:hAnsi="Poppins" w:cs="Poppins"/>
          <w:bCs/>
          <w:noProof/>
        </w:rPr>
      </w:pPr>
      <w:r w:rsidRPr="00C85994">
        <w:rPr>
          <w:rFonts w:ascii="Poppins" w:eastAsia="Poppins" w:hAnsi="Poppins" w:cs="Poppins"/>
          <w:bCs/>
          <w:noProof/>
        </w:rPr>
        <w:t>por que a recomendação foi baseada nos dados, e não em preferência pessoal.</w:t>
      </w:r>
    </w:p>
    <w:p w14:paraId="1CF59D57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A4418">
        <w:rPr>
          <w:rFonts w:ascii="Poppins" w:eastAsia="Poppins" w:hAnsi="Poppins" w:cs="Poppins"/>
          <w:b/>
          <w:noProof/>
          <w:szCs w:val="28"/>
        </w:rPr>
        <w:t>FECHAMENTO ESPERADO</w:t>
      </w:r>
    </w:p>
    <w:p w14:paraId="7C274F0E" w14:textId="77777777" w:rsidR="00FC65E4" w:rsidRPr="008A4418" w:rsidRDefault="00FC65E4" w:rsidP="00FC65E4">
      <w:pPr>
        <w:jc w:val="both"/>
        <w:rPr>
          <w:rFonts w:ascii="Poppins" w:hAnsi="Poppins" w:cs="Poppins"/>
          <w:b/>
          <w:noProof/>
        </w:rPr>
      </w:pPr>
      <w:r w:rsidRPr="008A4418">
        <w:rPr>
          <w:rFonts w:ascii="Poppins" w:eastAsia="Poppins" w:hAnsi="Poppins" w:cs="Poppins"/>
          <w:b/>
          <w:noProof/>
        </w:rPr>
        <w:t>Ao final da prática, você deverá ter:</w:t>
      </w:r>
    </w:p>
    <w:p w14:paraId="1BAB64F7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conferido a ordem das plataformas;</w:t>
      </w:r>
    </w:p>
    <w:p w14:paraId="194D0C2F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calculado o vetor D;</w:t>
      </w:r>
    </w:p>
    <w:p w14:paraId="3BD9203F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calculado o vetor W;</w:t>
      </w:r>
    </w:p>
    <w:p w14:paraId="13B6DB12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calculado o vetor R;</w:t>
      </w:r>
    </w:p>
    <w:p w14:paraId="68FEEE45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calculado o vetor E;</w:t>
      </w:r>
    </w:p>
    <w:p w14:paraId="1707B7C4" w14:textId="77777777" w:rsidR="00FC65E4" w:rsidRPr="00395F61" w:rsidRDefault="00FC65E4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95F61">
        <w:rPr>
          <w:rFonts w:ascii="Poppins" w:eastAsia="Poppins" w:hAnsi="Poppins" w:cs="Poppins"/>
          <w:bCs/>
          <w:noProof/>
        </w:rPr>
        <w:t>organizado os resultados em uma matriz simples;</w:t>
      </w:r>
    </w:p>
    <w:p w14:paraId="1E21A6DB" w14:textId="50A0AFE4" w:rsidR="00FC65E4" w:rsidRPr="00395F61" w:rsidRDefault="008B298E" w:rsidP="00395F61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8B298E">
        <w:rPr>
          <w:rFonts w:ascii="Poppins" w:eastAsia="Poppins" w:hAnsi="Poppins" w:cs="Poppins"/>
          <w:bCs/>
          <w:noProof/>
        </w:rPr>
        <w:t>analisado os resultados para comparar plataformas;</w:t>
      </w:r>
    </w:p>
    <w:p w14:paraId="1B033BC2" w14:textId="72559FF6" w:rsidR="00FC65E4" w:rsidRPr="003C0CD8" w:rsidRDefault="00FC65E4" w:rsidP="00204DC3">
      <w:pPr>
        <w:pStyle w:val="PargrafodaLista"/>
        <w:numPr>
          <w:ilvl w:val="0"/>
          <w:numId w:val="44"/>
        </w:numPr>
        <w:jc w:val="both"/>
        <w:rPr>
          <w:rFonts w:ascii="Poppins" w:hAnsi="Poppins" w:cs="Poppins"/>
          <w:bCs/>
          <w:noProof/>
        </w:rPr>
      </w:pPr>
      <w:r w:rsidRPr="003C0CD8">
        <w:rPr>
          <w:rFonts w:ascii="Poppins" w:eastAsia="Poppins" w:hAnsi="Poppins" w:cs="Poppins"/>
          <w:bCs/>
          <w:noProof/>
        </w:rPr>
        <w:t>escrito uma recomendação técnica curta com base nos dados calculados.</w:t>
      </w:r>
    </w:p>
    <w:sectPr w:rsidR="00FC65E4" w:rsidRPr="003C0CD8" w:rsidSect="007F141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7-15T18:20:00Z" w:initials="SG">
    <w:p w14:paraId="682BA5B3" w14:textId="77777777" w:rsidR="00030883" w:rsidRDefault="00B2530D" w:rsidP="00030883">
      <w:pPr>
        <w:pStyle w:val="Textodecomentrio"/>
      </w:pPr>
      <w:r>
        <w:rPr>
          <w:rStyle w:val="Refdecomentrio"/>
        </w:rPr>
        <w:annotationRef/>
      </w:r>
      <w:r w:rsidR="00030883">
        <w:rPr>
          <w:b/>
          <w:bCs/>
        </w:rPr>
        <w:t>Fonte:</w:t>
      </w:r>
      <w:r w:rsidR="00030883">
        <w:t xml:space="preserve"> Recorte adaptado de Cetic.br/NIC.br/CGI.br. TIC Kids Online Brasil 2024. Tabela C7 — Crianças e adolescentes, por frequência de uso de plataformas digitais.</w:t>
      </w:r>
    </w:p>
    <w:p w14:paraId="6D80C1C1" w14:textId="77777777" w:rsidR="00030883" w:rsidRDefault="00030883" w:rsidP="00030883">
      <w:pPr>
        <w:pStyle w:val="Textodecomentrio"/>
      </w:pPr>
      <w:r>
        <w:t>Referência completa:</w:t>
      </w:r>
    </w:p>
    <w:p w14:paraId="7CB72FBC" w14:textId="77777777" w:rsidR="00030883" w:rsidRDefault="00030883" w:rsidP="00030883">
      <w:pPr>
        <w:pStyle w:val="Textodecomentrio"/>
      </w:pPr>
      <w:r>
        <w:t>NÚCLEO DE INFORMAÇÃO E COORDENAÇÃO DO PONTO BR. Pesquisa sobre o uso da Internet por crianças e adolescentes no Brasil: TIC Kids Online Brasil 2024: tabela C7 — crianças e adolescentes, por frequência de uso de plataformas digitais. São Paulo: NIC.br; CGI.br; Cetic.br, 2024. Disponível em: https://www.cetic.br/pt/tics/kidsonline/2024/criancas/C7/. Acesso em: 15 jul.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B72F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47346C" w16cex:dateUtc="2026-07-15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B72FBC" w16cid:durableId="0F4734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8734" w14:textId="77777777" w:rsidR="00DF3983" w:rsidRDefault="00DF3983">
      <w:r>
        <w:separator/>
      </w:r>
    </w:p>
  </w:endnote>
  <w:endnote w:type="continuationSeparator" w:id="0">
    <w:p w14:paraId="553D1F06" w14:textId="77777777" w:rsidR="00DF3983" w:rsidRDefault="00DF3983">
      <w:r>
        <w:continuationSeparator/>
      </w:r>
    </w:p>
  </w:endnote>
  <w:endnote w:type="continuationNotice" w:id="1">
    <w:p w14:paraId="26335696" w14:textId="77777777" w:rsidR="00DF3983" w:rsidRDefault="00DF39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8CE5" w14:textId="77777777" w:rsidR="00EA077E" w:rsidRDefault="00000000">
    <w:pPr>
      <w:jc w:val="center"/>
    </w:pPr>
    <w:r>
      <w:rPr>
        <w:rFonts w:ascii="Poppins" w:eastAsia="Poppins" w:hAnsi="Poppins" w:cs="Poppins"/>
        <w:sz w:val="18"/>
      </w:rPr>
      <w:t>Técnico em Ciência de Dados | Matemática e Estatística para Ciência de Dados | Semana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3597" w14:textId="77777777" w:rsidR="00A935C8" w:rsidRDefault="00A935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2F29" w14:textId="77777777" w:rsidR="00DF3983" w:rsidRDefault="00DF3983">
      <w:r>
        <w:separator/>
      </w:r>
    </w:p>
  </w:footnote>
  <w:footnote w:type="continuationSeparator" w:id="0">
    <w:p w14:paraId="75462199" w14:textId="77777777" w:rsidR="00DF3983" w:rsidRDefault="00DF3983">
      <w:r>
        <w:continuationSeparator/>
      </w:r>
    </w:p>
  </w:footnote>
  <w:footnote w:type="continuationNotice" w:id="1">
    <w:p w14:paraId="4499A0F0" w14:textId="77777777" w:rsidR="00DF3983" w:rsidRDefault="00DF39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0C91" w14:textId="77777777" w:rsidR="00A935C8" w:rsidRDefault="00A935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rFonts w:ascii="Poppins" w:eastAsia="Poppins" w:hAnsi="Poppins" w:cs="Poppins"/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579445585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rPr>
        <w:rFonts w:ascii="Poppins" w:eastAsia="Poppins" w:hAnsi="Poppins" w:cs="Poppin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D926" w14:textId="77777777" w:rsidR="00A935C8" w:rsidRDefault="00A935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3C5"/>
    <w:multiLevelType w:val="hybridMultilevel"/>
    <w:tmpl w:val="60AE83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B07"/>
    <w:multiLevelType w:val="hybridMultilevel"/>
    <w:tmpl w:val="613480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56CC1"/>
    <w:multiLevelType w:val="hybridMultilevel"/>
    <w:tmpl w:val="4B7EA9E8"/>
    <w:lvl w:ilvl="0" w:tplc="42983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B2AFF"/>
    <w:multiLevelType w:val="hybridMultilevel"/>
    <w:tmpl w:val="55A65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D2946"/>
    <w:multiLevelType w:val="hybridMultilevel"/>
    <w:tmpl w:val="53E623A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65DAE"/>
    <w:multiLevelType w:val="hybridMultilevel"/>
    <w:tmpl w:val="D402F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C57C1"/>
    <w:multiLevelType w:val="hybridMultilevel"/>
    <w:tmpl w:val="B504CD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B775A"/>
    <w:multiLevelType w:val="hybridMultilevel"/>
    <w:tmpl w:val="FC5AB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73621"/>
    <w:multiLevelType w:val="hybridMultilevel"/>
    <w:tmpl w:val="B30AFE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82151"/>
    <w:multiLevelType w:val="hybridMultilevel"/>
    <w:tmpl w:val="B5C255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33394"/>
    <w:multiLevelType w:val="hybridMultilevel"/>
    <w:tmpl w:val="244C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E4717"/>
    <w:multiLevelType w:val="hybridMultilevel"/>
    <w:tmpl w:val="FC4CB54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64BF8"/>
    <w:multiLevelType w:val="hybridMultilevel"/>
    <w:tmpl w:val="FC5AB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A1C8D"/>
    <w:multiLevelType w:val="hybridMultilevel"/>
    <w:tmpl w:val="EA64B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531D0"/>
    <w:multiLevelType w:val="hybridMultilevel"/>
    <w:tmpl w:val="4B7EA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66F95"/>
    <w:multiLevelType w:val="hybridMultilevel"/>
    <w:tmpl w:val="1D4EB55A"/>
    <w:lvl w:ilvl="0" w:tplc="8FE8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9569F"/>
    <w:multiLevelType w:val="hybridMultilevel"/>
    <w:tmpl w:val="E5B85996"/>
    <w:lvl w:ilvl="0" w:tplc="9E443B5E">
      <w:numFmt w:val="bullet"/>
      <w:lvlText w:val="•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C6FA7"/>
    <w:multiLevelType w:val="hybridMultilevel"/>
    <w:tmpl w:val="5F3861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4506C"/>
    <w:multiLevelType w:val="hybridMultilevel"/>
    <w:tmpl w:val="2FEE13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E5CA2"/>
    <w:multiLevelType w:val="hybridMultilevel"/>
    <w:tmpl w:val="D764D5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0301A"/>
    <w:multiLevelType w:val="hybridMultilevel"/>
    <w:tmpl w:val="54804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22B9B"/>
    <w:multiLevelType w:val="hybridMultilevel"/>
    <w:tmpl w:val="4454A8F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138FD"/>
    <w:multiLevelType w:val="hybridMultilevel"/>
    <w:tmpl w:val="1A6CF6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39033D9"/>
    <w:multiLevelType w:val="hybridMultilevel"/>
    <w:tmpl w:val="06CC3F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F0338"/>
    <w:multiLevelType w:val="hybridMultilevel"/>
    <w:tmpl w:val="5732A4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E1CFB"/>
    <w:multiLevelType w:val="hybridMultilevel"/>
    <w:tmpl w:val="6EB6A2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16253"/>
    <w:multiLevelType w:val="hybridMultilevel"/>
    <w:tmpl w:val="54804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57EE5"/>
    <w:multiLevelType w:val="hybridMultilevel"/>
    <w:tmpl w:val="B21A2110"/>
    <w:lvl w:ilvl="0" w:tplc="42983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01A60"/>
    <w:multiLevelType w:val="hybridMultilevel"/>
    <w:tmpl w:val="55A65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B296F"/>
    <w:multiLevelType w:val="hybridMultilevel"/>
    <w:tmpl w:val="D402F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23619"/>
    <w:multiLevelType w:val="hybridMultilevel"/>
    <w:tmpl w:val="CCCA18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0099C"/>
    <w:multiLevelType w:val="hybridMultilevel"/>
    <w:tmpl w:val="C71627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12E04"/>
    <w:multiLevelType w:val="hybridMultilevel"/>
    <w:tmpl w:val="244C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600BA"/>
    <w:multiLevelType w:val="hybridMultilevel"/>
    <w:tmpl w:val="3FF869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4158D3"/>
    <w:multiLevelType w:val="hybridMultilevel"/>
    <w:tmpl w:val="AE1019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B71733"/>
    <w:multiLevelType w:val="hybridMultilevel"/>
    <w:tmpl w:val="46942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2F2BCD"/>
    <w:multiLevelType w:val="hybridMultilevel"/>
    <w:tmpl w:val="2F48678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F0F87"/>
    <w:multiLevelType w:val="hybridMultilevel"/>
    <w:tmpl w:val="B378A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A70C51"/>
    <w:multiLevelType w:val="hybridMultilevel"/>
    <w:tmpl w:val="441438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200571"/>
    <w:multiLevelType w:val="hybridMultilevel"/>
    <w:tmpl w:val="73EC95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96BEA"/>
    <w:multiLevelType w:val="hybridMultilevel"/>
    <w:tmpl w:val="63C8509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DE649A"/>
    <w:multiLevelType w:val="hybridMultilevel"/>
    <w:tmpl w:val="5CBCFC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E0254"/>
    <w:multiLevelType w:val="hybridMultilevel"/>
    <w:tmpl w:val="17EC2F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117211">
    <w:abstractNumId w:val="41"/>
  </w:num>
  <w:num w:numId="2" w16cid:durableId="195167592">
    <w:abstractNumId w:val="8"/>
  </w:num>
  <w:num w:numId="3" w16cid:durableId="252862339">
    <w:abstractNumId w:val="35"/>
  </w:num>
  <w:num w:numId="4" w16cid:durableId="486439129">
    <w:abstractNumId w:val="39"/>
  </w:num>
  <w:num w:numId="5" w16cid:durableId="297343051">
    <w:abstractNumId w:val="19"/>
  </w:num>
  <w:num w:numId="6" w16cid:durableId="1455754215">
    <w:abstractNumId w:val="30"/>
  </w:num>
  <w:num w:numId="7" w16cid:durableId="1852450332">
    <w:abstractNumId w:val="15"/>
  </w:num>
  <w:num w:numId="8" w16cid:durableId="623385318">
    <w:abstractNumId w:val="20"/>
  </w:num>
  <w:num w:numId="9" w16cid:durableId="1621498676">
    <w:abstractNumId w:val="26"/>
  </w:num>
  <w:num w:numId="10" w16cid:durableId="434785861">
    <w:abstractNumId w:val="3"/>
  </w:num>
  <w:num w:numId="11" w16cid:durableId="2087263162">
    <w:abstractNumId w:val="28"/>
  </w:num>
  <w:num w:numId="12" w16cid:durableId="1554997911">
    <w:abstractNumId w:val="7"/>
  </w:num>
  <w:num w:numId="13" w16cid:durableId="714888921">
    <w:abstractNumId w:val="12"/>
  </w:num>
  <w:num w:numId="14" w16cid:durableId="217976900">
    <w:abstractNumId w:val="13"/>
  </w:num>
  <w:num w:numId="15" w16cid:durableId="1620181376">
    <w:abstractNumId w:val="24"/>
  </w:num>
  <w:num w:numId="16" w16cid:durableId="819426367">
    <w:abstractNumId w:val="32"/>
  </w:num>
  <w:num w:numId="17" w16cid:durableId="503322853">
    <w:abstractNumId w:val="22"/>
  </w:num>
  <w:num w:numId="18" w16cid:durableId="1623806787">
    <w:abstractNumId w:val="10"/>
  </w:num>
  <w:num w:numId="19" w16cid:durableId="1992099796">
    <w:abstractNumId w:val="42"/>
  </w:num>
  <w:num w:numId="20" w16cid:durableId="1745033430">
    <w:abstractNumId w:val="1"/>
  </w:num>
  <w:num w:numId="21" w16cid:durableId="1500850516">
    <w:abstractNumId w:val="23"/>
  </w:num>
  <w:num w:numId="22" w16cid:durableId="303967394">
    <w:abstractNumId w:val="4"/>
  </w:num>
  <w:num w:numId="23" w16cid:durableId="2018455823">
    <w:abstractNumId w:val="27"/>
  </w:num>
  <w:num w:numId="24" w16cid:durableId="1267884194">
    <w:abstractNumId w:val="34"/>
  </w:num>
  <w:num w:numId="25" w16cid:durableId="1000083480">
    <w:abstractNumId w:val="38"/>
  </w:num>
  <w:num w:numId="26" w16cid:durableId="1827626935">
    <w:abstractNumId w:val="21"/>
  </w:num>
  <w:num w:numId="27" w16cid:durableId="543563320">
    <w:abstractNumId w:val="2"/>
  </w:num>
  <w:num w:numId="28" w16cid:durableId="1267157186">
    <w:abstractNumId w:val="40"/>
  </w:num>
  <w:num w:numId="29" w16cid:durableId="858003354">
    <w:abstractNumId w:val="14"/>
  </w:num>
  <w:num w:numId="30" w16cid:durableId="1833523357">
    <w:abstractNumId w:val="18"/>
  </w:num>
  <w:num w:numId="31" w16cid:durableId="1923490898">
    <w:abstractNumId w:val="9"/>
  </w:num>
  <w:num w:numId="32" w16cid:durableId="1374691107">
    <w:abstractNumId w:val="17"/>
  </w:num>
  <w:num w:numId="33" w16cid:durableId="730730862">
    <w:abstractNumId w:val="5"/>
  </w:num>
  <w:num w:numId="34" w16cid:durableId="17238424">
    <w:abstractNumId w:val="0"/>
  </w:num>
  <w:num w:numId="35" w16cid:durableId="842596779">
    <w:abstractNumId w:val="29"/>
  </w:num>
  <w:num w:numId="36" w16cid:durableId="749929528">
    <w:abstractNumId w:val="6"/>
  </w:num>
  <w:num w:numId="37" w16cid:durableId="115178047">
    <w:abstractNumId w:val="36"/>
  </w:num>
  <w:num w:numId="38" w16cid:durableId="272638339">
    <w:abstractNumId w:val="25"/>
  </w:num>
  <w:num w:numId="39" w16cid:durableId="1187595581">
    <w:abstractNumId w:val="37"/>
  </w:num>
  <w:num w:numId="40" w16cid:durableId="1535463244">
    <w:abstractNumId w:val="31"/>
  </w:num>
  <w:num w:numId="41" w16cid:durableId="1220097900">
    <w:abstractNumId w:val="33"/>
  </w:num>
  <w:num w:numId="42" w16cid:durableId="2078821577">
    <w:abstractNumId w:val="43"/>
  </w:num>
  <w:num w:numId="43" w16cid:durableId="398408172">
    <w:abstractNumId w:val="16"/>
  </w:num>
  <w:num w:numId="44" w16cid:durableId="220484517">
    <w:abstractNumId w:val="11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30883"/>
    <w:rsid w:val="00032C86"/>
    <w:rsid w:val="000432CB"/>
    <w:rsid w:val="00046695"/>
    <w:rsid w:val="00063041"/>
    <w:rsid w:val="00074FB8"/>
    <w:rsid w:val="00093C5A"/>
    <w:rsid w:val="000A2827"/>
    <w:rsid w:val="000A4823"/>
    <w:rsid w:val="000A4CB7"/>
    <w:rsid w:val="000A4E65"/>
    <w:rsid w:val="000B7E63"/>
    <w:rsid w:val="000C6619"/>
    <w:rsid w:val="000D3361"/>
    <w:rsid w:val="000F7DE9"/>
    <w:rsid w:val="00122239"/>
    <w:rsid w:val="00124756"/>
    <w:rsid w:val="00160195"/>
    <w:rsid w:val="00163AE4"/>
    <w:rsid w:val="00176FA5"/>
    <w:rsid w:val="001A2D86"/>
    <w:rsid w:val="001A32C9"/>
    <w:rsid w:val="001B2748"/>
    <w:rsid w:val="001C335A"/>
    <w:rsid w:val="001D55D3"/>
    <w:rsid w:val="001E7BC0"/>
    <w:rsid w:val="001F6F17"/>
    <w:rsid w:val="002344C7"/>
    <w:rsid w:val="002372B1"/>
    <w:rsid w:val="00246D38"/>
    <w:rsid w:val="00252F67"/>
    <w:rsid w:val="00256D8D"/>
    <w:rsid w:val="002632D3"/>
    <w:rsid w:val="00264B6B"/>
    <w:rsid w:val="00271F2A"/>
    <w:rsid w:val="00272F47"/>
    <w:rsid w:val="0028462F"/>
    <w:rsid w:val="00285A49"/>
    <w:rsid w:val="00297743"/>
    <w:rsid w:val="002A4122"/>
    <w:rsid w:val="002A6788"/>
    <w:rsid w:val="002C3E7F"/>
    <w:rsid w:val="002C64BC"/>
    <w:rsid w:val="002C6EC9"/>
    <w:rsid w:val="002D1A6D"/>
    <w:rsid w:val="002D51E3"/>
    <w:rsid w:val="002E6314"/>
    <w:rsid w:val="002F027E"/>
    <w:rsid w:val="002F069F"/>
    <w:rsid w:val="003009B4"/>
    <w:rsid w:val="003031BD"/>
    <w:rsid w:val="0031075C"/>
    <w:rsid w:val="00310C33"/>
    <w:rsid w:val="00320933"/>
    <w:rsid w:val="00325973"/>
    <w:rsid w:val="003365AE"/>
    <w:rsid w:val="00355A1A"/>
    <w:rsid w:val="00364BCF"/>
    <w:rsid w:val="00367C72"/>
    <w:rsid w:val="00371021"/>
    <w:rsid w:val="00376CE2"/>
    <w:rsid w:val="00395F61"/>
    <w:rsid w:val="003C032E"/>
    <w:rsid w:val="003C0CD8"/>
    <w:rsid w:val="003D2352"/>
    <w:rsid w:val="003D71CA"/>
    <w:rsid w:val="003E6850"/>
    <w:rsid w:val="003F2D2E"/>
    <w:rsid w:val="003F5055"/>
    <w:rsid w:val="004017E8"/>
    <w:rsid w:val="004057B0"/>
    <w:rsid w:val="0043429C"/>
    <w:rsid w:val="00454835"/>
    <w:rsid w:val="00457095"/>
    <w:rsid w:val="00464B32"/>
    <w:rsid w:val="00476D22"/>
    <w:rsid w:val="00477F73"/>
    <w:rsid w:val="00481F71"/>
    <w:rsid w:val="00481FA6"/>
    <w:rsid w:val="00482904"/>
    <w:rsid w:val="00490EF9"/>
    <w:rsid w:val="00491C71"/>
    <w:rsid w:val="00491F2B"/>
    <w:rsid w:val="004A2DE6"/>
    <w:rsid w:val="004B0A44"/>
    <w:rsid w:val="004B66A3"/>
    <w:rsid w:val="004C2408"/>
    <w:rsid w:val="004C5F62"/>
    <w:rsid w:val="004D0D9D"/>
    <w:rsid w:val="004E713D"/>
    <w:rsid w:val="00501617"/>
    <w:rsid w:val="005317E5"/>
    <w:rsid w:val="0054497C"/>
    <w:rsid w:val="0054587F"/>
    <w:rsid w:val="005517B2"/>
    <w:rsid w:val="00553CA2"/>
    <w:rsid w:val="00555635"/>
    <w:rsid w:val="00564107"/>
    <w:rsid w:val="00581E1A"/>
    <w:rsid w:val="00585F34"/>
    <w:rsid w:val="005903FC"/>
    <w:rsid w:val="0059432A"/>
    <w:rsid w:val="005A5A09"/>
    <w:rsid w:val="005A64B8"/>
    <w:rsid w:val="005B090F"/>
    <w:rsid w:val="005B78C7"/>
    <w:rsid w:val="005E3329"/>
    <w:rsid w:val="005E4165"/>
    <w:rsid w:val="005F74BB"/>
    <w:rsid w:val="006023CB"/>
    <w:rsid w:val="0060776C"/>
    <w:rsid w:val="0063273B"/>
    <w:rsid w:val="0063562B"/>
    <w:rsid w:val="00664070"/>
    <w:rsid w:val="00676B29"/>
    <w:rsid w:val="006A608F"/>
    <w:rsid w:val="006A75FC"/>
    <w:rsid w:val="006A7FFA"/>
    <w:rsid w:val="006B3AE9"/>
    <w:rsid w:val="006D2239"/>
    <w:rsid w:val="006F33F2"/>
    <w:rsid w:val="006F4741"/>
    <w:rsid w:val="00715D93"/>
    <w:rsid w:val="0073170D"/>
    <w:rsid w:val="00751BCA"/>
    <w:rsid w:val="007671B4"/>
    <w:rsid w:val="00773A8C"/>
    <w:rsid w:val="0078262D"/>
    <w:rsid w:val="00786D65"/>
    <w:rsid w:val="007B6ABF"/>
    <w:rsid w:val="007C3364"/>
    <w:rsid w:val="007D13A0"/>
    <w:rsid w:val="007D5A77"/>
    <w:rsid w:val="007F073E"/>
    <w:rsid w:val="007F1411"/>
    <w:rsid w:val="00812FC5"/>
    <w:rsid w:val="00814E58"/>
    <w:rsid w:val="0083474B"/>
    <w:rsid w:val="00841D59"/>
    <w:rsid w:val="00851368"/>
    <w:rsid w:val="00860E34"/>
    <w:rsid w:val="00864489"/>
    <w:rsid w:val="00876026"/>
    <w:rsid w:val="00883F86"/>
    <w:rsid w:val="008925A9"/>
    <w:rsid w:val="00894E44"/>
    <w:rsid w:val="008975AD"/>
    <w:rsid w:val="008A4418"/>
    <w:rsid w:val="008B0185"/>
    <w:rsid w:val="008B298E"/>
    <w:rsid w:val="008B3FF5"/>
    <w:rsid w:val="008B4C24"/>
    <w:rsid w:val="008C1222"/>
    <w:rsid w:val="008D3D0C"/>
    <w:rsid w:val="008E0569"/>
    <w:rsid w:val="008F775A"/>
    <w:rsid w:val="009030D5"/>
    <w:rsid w:val="0090654B"/>
    <w:rsid w:val="00914870"/>
    <w:rsid w:val="00925B12"/>
    <w:rsid w:val="0092769D"/>
    <w:rsid w:val="00930A9C"/>
    <w:rsid w:val="00932804"/>
    <w:rsid w:val="00966015"/>
    <w:rsid w:val="00983524"/>
    <w:rsid w:val="009A37A4"/>
    <w:rsid w:val="009A6693"/>
    <w:rsid w:val="009B33B6"/>
    <w:rsid w:val="009B4C5F"/>
    <w:rsid w:val="009C3B8D"/>
    <w:rsid w:val="009C5FCF"/>
    <w:rsid w:val="009E0407"/>
    <w:rsid w:val="009E21DA"/>
    <w:rsid w:val="009E5489"/>
    <w:rsid w:val="00A02288"/>
    <w:rsid w:val="00A3715C"/>
    <w:rsid w:val="00A56B9B"/>
    <w:rsid w:val="00A6004F"/>
    <w:rsid w:val="00A61E43"/>
    <w:rsid w:val="00A935C8"/>
    <w:rsid w:val="00A960E4"/>
    <w:rsid w:val="00AA319D"/>
    <w:rsid w:val="00AA60A0"/>
    <w:rsid w:val="00AD6A9E"/>
    <w:rsid w:val="00AD78A6"/>
    <w:rsid w:val="00AF2148"/>
    <w:rsid w:val="00B000A4"/>
    <w:rsid w:val="00B2530D"/>
    <w:rsid w:val="00B44206"/>
    <w:rsid w:val="00B45591"/>
    <w:rsid w:val="00B455A4"/>
    <w:rsid w:val="00B61D0F"/>
    <w:rsid w:val="00B66FBE"/>
    <w:rsid w:val="00B91700"/>
    <w:rsid w:val="00B9713F"/>
    <w:rsid w:val="00BA6A76"/>
    <w:rsid w:val="00BB2B6F"/>
    <w:rsid w:val="00BD07B0"/>
    <w:rsid w:val="00BD6C1C"/>
    <w:rsid w:val="00BE5C52"/>
    <w:rsid w:val="00BF5985"/>
    <w:rsid w:val="00C12E4A"/>
    <w:rsid w:val="00C16E65"/>
    <w:rsid w:val="00C2349E"/>
    <w:rsid w:val="00C42339"/>
    <w:rsid w:val="00C4723D"/>
    <w:rsid w:val="00C50FCA"/>
    <w:rsid w:val="00C6069D"/>
    <w:rsid w:val="00C6070E"/>
    <w:rsid w:val="00C62CE1"/>
    <w:rsid w:val="00C73A81"/>
    <w:rsid w:val="00C85994"/>
    <w:rsid w:val="00C85DA2"/>
    <w:rsid w:val="00C908EE"/>
    <w:rsid w:val="00C96CA9"/>
    <w:rsid w:val="00CA41AF"/>
    <w:rsid w:val="00CA4523"/>
    <w:rsid w:val="00CC2A45"/>
    <w:rsid w:val="00CC6100"/>
    <w:rsid w:val="00CD1347"/>
    <w:rsid w:val="00CE1A1F"/>
    <w:rsid w:val="00CE4FCE"/>
    <w:rsid w:val="00CE5347"/>
    <w:rsid w:val="00CF76E4"/>
    <w:rsid w:val="00D03B93"/>
    <w:rsid w:val="00D04283"/>
    <w:rsid w:val="00D05B9C"/>
    <w:rsid w:val="00D115CF"/>
    <w:rsid w:val="00D24C11"/>
    <w:rsid w:val="00D35F6F"/>
    <w:rsid w:val="00D36066"/>
    <w:rsid w:val="00D466B2"/>
    <w:rsid w:val="00D52B36"/>
    <w:rsid w:val="00D553AB"/>
    <w:rsid w:val="00D60F22"/>
    <w:rsid w:val="00D61A8F"/>
    <w:rsid w:val="00D76A06"/>
    <w:rsid w:val="00DA0D96"/>
    <w:rsid w:val="00DB0B85"/>
    <w:rsid w:val="00DB15C3"/>
    <w:rsid w:val="00DB2D41"/>
    <w:rsid w:val="00DB5857"/>
    <w:rsid w:val="00DD2118"/>
    <w:rsid w:val="00DD30AF"/>
    <w:rsid w:val="00DD5204"/>
    <w:rsid w:val="00DE0C0D"/>
    <w:rsid w:val="00DF3983"/>
    <w:rsid w:val="00E00362"/>
    <w:rsid w:val="00E03383"/>
    <w:rsid w:val="00E06AE7"/>
    <w:rsid w:val="00E06F17"/>
    <w:rsid w:val="00E10D86"/>
    <w:rsid w:val="00E227A8"/>
    <w:rsid w:val="00E400A6"/>
    <w:rsid w:val="00E42ABD"/>
    <w:rsid w:val="00E46D81"/>
    <w:rsid w:val="00E61EDC"/>
    <w:rsid w:val="00E637AC"/>
    <w:rsid w:val="00E71901"/>
    <w:rsid w:val="00E723A2"/>
    <w:rsid w:val="00E73E76"/>
    <w:rsid w:val="00E77AF3"/>
    <w:rsid w:val="00E92330"/>
    <w:rsid w:val="00EA077E"/>
    <w:rsid w:val="00EA3B37"/>
    <w:rsid w:val="00EC1013"/>
    <w:rsid w:val="00EF47B1"/>
    <w:rsid w:val="00EF4AFE"/>
    <w:rsid w:val="00F006FE"/>
    <w:rsid w:val="00F044D7"/>
    <w:rsid w:val="00F159A0"/>
    <w:rsid w:val="00F35660"/>
    <w:rsid w:val="00F472E5"/>
    <w:rsid w:val="00F51FEF"/>
    <w:rsid w:val="00F52905"/>
    <w:rsid w:val="00F52AA0"/>
    <w:rsid w:val="00F5423D"/>
    <w:rsid w:val="00F57059"/>
    <w:rsid w:val="00F61933"/>
    <w:rsid w:val="00F620A6"/>
    <w:rsid w:val="00F81364"/>
    <w:rsid w:val="00F8202E"/>
    <w:rsid w:val="00FA3B4A"/>
    <w:rsid w:val="00FA4609"/>
    <w:rsid w:val="00FA5FCE"/>
    <w:rsid w:val="00FC1B05"/>
    <w:rsid w:val="00FC65E4"/>
    <w:rsid w:val="00FD7F1E"/>
    <w:rsid w:val="00FF3340"/>
    <w:rsid w:val="00FF3ECB"/>
    <w:rsid w:val="00FF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Forte">
    <w:name w:val="Strong"/>
    <w:basedOn w:val="Fontepargpadro"/>
    <w:uiPriority w:val="22"/>
    <w:qFormat/>
    <w:rsid w:val="001B2748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D360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35C8"/>
    <w:pPr>
      <w:spacing w:before="100" w:beforeAutospacing="1" w:after="100" w:afterAutospacing="1"/>
    </w:pPr>
  </w:style>
  <w:style w:type="table" w:styleId="TabeladeGradeClara">
    <w:name w:val="Grid Table Light"/>
    <w:basedOn w:val="Tabelanormal"/>
    <w:uiPriority w:val="40"/>
    <w:rsid w:val="00D35F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3_AP3_aluno.ipynb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4.xml><?xml version="1.0" encoding="utf-8"?>
<ds:datastoreItem xmlns:ds="http://schemas.openxmlformats.org/officeDocument/2006/customXml" ds:itemID="{17965706-3480-4A9D-BC34-25B7064CD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7</TotalTime>
  <Pages>5</Pages>
  <Words>1069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6</cp:revision>
  <cp:lastPrinted>2006-08-31T06:40:00Z</cp:lastPrinted>
  <dcterms:created xsi:type="dcterms:W3CDTF">2026-08-07T17:43:00Z</dcterms:created>
  <dcterms:modified xsi:type="dcterms:W3CDTF">2026-09-02T15:22:00Z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