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4128" w14:textId="51A72243" w:rsidR="00E227A8" w:rsidRPr="002413AC" w:rsidRDefault="002D00EA" w:rsidP="00F4305A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>
        <w:rPr>
          <w:rFonts w:ascii="Poppins" w:eastAsia="Poppins" w:hAnsi="Poppins" w:cs="Poppins"/>
          <w:bCs/>
          <w:sz w:val="36"/>
          <w:szCs w:val="32"/>
        </w:rPr>
        <w:t xml:space="preserve">Material </w:t>
      </w:r>
      <w:r w:rsidR="00F4305A">
        <w:rPr>
          <w:rFonts w:ascii="Poppins" w:eastAsia="Poppins" w:hAnsi="Poppins" w:cs="Poppins"/>
          <w:bCs/>
          <w:sz w:val="36"/>
          <w:szCs w:val="32"/>
        </w:rPr>
        <w:t>Complementar</w:t>
      </w:r>
    </w:p>
    <w:p w14:paraId="2A318AF4" w14:textId="77777777" w:rsidR="0096325A" w:rsidRPr="00F4305A" w:rsidRDefault="00000000" w:rsidP="00F4305A">
      <w:pPr>
        <w:spacing w:before="200" w:after="200"/>
        <w:jc w:val="center"/>
        <w:rPr>
          <w:sz w:val="32"/>
          <w:szCs w:val="32"/>
        </w:rPr>
      </w:pPr>
      <w:r w:rsidRPr="00F4305A">
        <w:rPr>
          <w:rFonts w:ascii="Poppins" w:eastAsia="Poppins" w:hAnsi="Poppins"/>
          <w:b/>
          <w:sz w:val="32"/>
          <w:szCs w:val="32"/>
        </w:rPr>
        <w:t>Preparando dados para uma análise</w:t>
      </w:r>
    </w:p>
    <w:p w14:paraId="49AC69F0" w14:textId="77777777" w:rsidR="0096325A" w:rsidRPr="00A75EC0" w:rsidRDefault="00000000">
      <w:pPr>
        <w:spacing w:after="80"/>
        <w:rPr>
          <w:rFonts w:ascii="Poppins" w:hAnsi="Poppins" w:cs="Poppins"/>
        </w:rPr>
      </w:pPr>
      <w:r w:rsidRPr="00A75EC0">
        <w:rPr>
          <w:rFonts w:ascii="Poppins" w:eastAsia="Poppins" w:hAnsi="Poppins" w:cs="Poppins"/>
          <w:b/>
        </w:rPr>
        <w:t>Objetivo</w:t>
      </w:r>
    </w:p>
    <w:p w14:paraId="033D6EAA" w14:textId="77777777" w:rsidR="00EE4898" w:rsidRPr="00A75EC0" w:rsidRDefault="00000000" w:rsidP="00EE4898">
      <w:pPr>
        <w:rPr>
          <w:rFonts w:ascii="Poppins" w:eastAsia="Poppins" w:hAnsi="Poppins" w:cs="Poppins"/>
        </w:rPr>
      </w:pPr>
      <w:r w:rsidRPr="00A75EC0">
        <w:rPr>
          <w:rFonts w:ascii="Poppins" w:eastAsia="Poppins" w:hAnsi="Poppins" w:cs="Poppins"/>
        </w:rPr>
        <w:t>Selecionar, organizar e representar dados de plataformas digitais em vetores e matriz no Python, preservando a ordem e o significado das informações.</w:t>
      </w:r>
    </w:p>
    <w:p w14:paraId="1B5B37BB" w14:textId="77777777" w:rsidR="00EE4898" w:rsidRPr="00A75EC0" w:rsidRDefault="00EE4898" w:rsidP="00EE4898">
      <w:pPr>
        <w:rPr>
          <w:rFonts w:ascii="Poppins" w:eastAsia="Poppins" w:hAnsi="Poppins" w:cs="Poppins"/>
        </w:rPr>
      </w:pPr>
    </w:p>
    <w:p w14:paraId="2FF9360E" w14:textId="66CB2BC6" w:rsidR="00EE4898" w:rsidRPr="00A75EC0" w:rsidRDefault="00EE4898" w:rsidP="00EE4898">
      <w:pPr>
        <w:rPr>
          <w:rFonts w:ascii="Poppins" w:hAnsi="Poppins" w:cs="Poppins"/>
          <w:b/>
          <w:bCs/>
          <w:noProof/>
        </w:rPr>
      </w:pPr>
      <w:r w:rsidRPr="00A75EC0">
        <w:rPr>
          <w:rFonts w:ascii="Poppins" w:eastAsia="Arial" w:hAnsi="Poppins" w:cs="Poppins"/>
          <w:b/>
        </w:rPr>
        <w:t xml:space="preserve"> Lista de materiais</w:t>
      </w:r>
    </w:p>
    <w:p w14:paraId="069B7248" w14:textId="77777777" w:rsidR="00EE4898" w:rsidRPr="00A75EC0" w:rsidRDefault="00EE4898" w:rsidP="00EE4898">
      <w:pPr>
        <w:rPr>
          <w:rFonts w:ascii="Poppins" w:eastAsia="Poppins" w:hAnsi="Poppins" w:cs="Poppins"/>
        </w:rPr>
      </w:pPr>
      <w:r w:rsidRPr="00A75EC0">
        <w:rPr>
          <w:rFonts w:ascii="Poppins" w:eastAsia="Poppins" w:hAnsi="Poppins" w:cs="Poppins"/>
        </w:rPr>
        <w:t>Computador com Anaconda (Jupyter Notebook) ou Visual Studio Code instalado, com suporte a arquivos .ipynb.</w:t>
      </w:r>
    </w:p>
    <w:p w14:paraId="7668F7F9" w14:textId="14E176E6" w:rsidR="0096325A" w:rsidRDefault="00EE4898" w:rsidP="00EE4898">
      <w:pPr>
        <w:rPr>
          <w:rFonts w:ascii="Poppins" w:eastAsia="Poppins" w:hAnsi="Poppins" w:cs="Poppins"/>
        </w:rPr>
      </w:pPr>
      <w:r w:rsidRPr="00A75EC0">
        <w:rPr>
          <w:rFonts w:ascii="Poppins" w:eastAsia="Poppins" w:hAnsi="Poppins" w:cs="Poppins"/>
        </w:rPr>
        <w:t xml:space="preserve">Notebook do material complementar fornecido pelo professor, por meio do link: </w:t>
      </w:r>
    </w:p>
    <w:p w14:paraId="771D4EC7" w14:textId="7E81EE01" w:rsidR="00EE4898" w:rsidRDefault="00AA09DD">
      <w:pPr>
        <w:spacing w:before="100" w:after="80"/>
        <w:rPr>
          <w:rFonts w:ascii="Poppins" w:eastAsia="Poppins" w:hAnsi="Poppins" w:cs="Poppins"/>
          <w:bCs/>
        </w:rPr>
      </w:pPr>
      <w:hyperlink r:id="rId11" w:history="1">
        <w:r w:rsidRPr="00DB7D94">
          <w:rPr>
            <w:rStyle w:val="Hyperlink"/>
            <w:rFonts w:ascii="Poppins" w:eastAsia="Poppins" w:hAnsi="Poppins" w:cs="Poppins"/>
            <w:bCs/>
          </w:rPr>
          <w:t>https://github.com/ept-seduc-sp/dados-ano2/blob/main/MATERIAL_2027/C2/S1/DADOS3EMC2B1S1A1_material_complementar_aluno.ipynb</w:t>
        </w:r>
      </w:hyperlink>
    </w:p>
    <w:p w14:paraId="6EE07D83" w14:textId="77777777" w:rsidR="00AA09DD" w:rsidRPr="00AA09DD" w:rsidRDefault="00AA09DD">
      <w:pPr>
        <w:spacing w:before="100" w:after="80"/>
        <w:rPr>
          <w:rFonts w:ascii="Poppins" w:eastAsia="Poppins" w:hAnsi="Poppins" w:cs="Poppins"/>
          <w:bCs/>
        </w:rPr>
      </w:pPr>
    </w:p>
    <w:p w14:paraId="33FDF8DA" w14:textId="2913C946" w:rsidR="0096325A" w:rsidRPr="00A75EC0" w:rsidRDefault="00000000">
      <w:pPr>
        <w:spacing w:before="100" w:after="80"/>
        <w:rPr>
          <w:rFonts w:ascii="Poppins" w:hAnsi="Poppins" w:cs="Poppins"/>
        </w:rPr>
      </w:pPr>
      <w:r w:rsidRPr="00A75EC0">
        <w:rPr>
          <w:rFonts w:ascii="Poppins" w:eastAsia="Poppins" w:hAnsi="Poppins" w:cs="Poppins"/>
          <w:b/>
        </w:rPr>
        <w:t>Contexto</w:t>
      </w:r>
    </w:p>
    <w:p w14:paraId="3140A487" w14:textId="77777777" w:rsidR="0096325A" w:rsidRPr="00A75EC0" w:rsidRDefault="00000000">
      <w:pPr>
        <w:spacing w:after="8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A escola pretende planejar uma ação de comunicação voltada a estudantes de 15 a 17 anos. A equipe júnior de Ciência de Dados recebeu um relatório com dados centrais para a análise e informações que ajudam a compreender o cenário geral.</w:t>
      </w:r>
    </w:p>
    <w:p w14:paraId="17F4A703" w14:textId="77777777" w:rsidR="0096325A" w:rsidRPr="00A75EC0" w:rsidRDefault="00000000">
      <w:pPr>
        <w:spacing w:after="80"/>
        <w:rPr>
          <w:rFonts w:ascii="Poppins" w:hAnsi="Poppins" w:cs="Poppins"/>
        </w:rPr>
      </w:pPr>
      <w:r w:rsidRPr="00A75EC0">
        <w:rPr>
          <w:rFonts w:ascii="Poppins" w:eastAsia="Poppins" w:hAnsi="Poppins" w:cs="Poppins"/>
          <w:b/>
        </w:rPr>
        <w:t>Foco da análise: selecionar as quatro plataformas com os maiores percentuais em “Várias vezes ao dia”, manter a ordem em que aparecem no relatório e usar as duas colunas de uso frequente na matriz principal.</w:t>
      </w:r>
    </w:p>
    <w:p w14:paraId="1FB7DB02" w14:textId="77777777" w:rsidR="0096325A" w:rsidRPr="00A75EC0" w:rsidRDefault="00000000">
      <w:pPr>
        <w:spacing w:before="100" w:after="80"/>
        <w:rPr>
          <w:rFonts w:ascii="Poppins" w:hAnsi="Poppins" w:cs="Poppins"/>
        </w:rPr>
      </w:pPr>
      <w:r w:rsidRPr="00A75EC0">
        <w:rPr>
          <w:rFonts w:ascii="Poppins" w:eastAsia="Poppins" w:hAnsi="Poppins" w:cs="Poppins"/>
          <w:b/>
        </w:rPr>
        <w:t>Como utilizar este material</w:t>
      </w:r>
    </w:p>
    <w:p w14:paraId="6B59A90D" w14:textId="77777777" w:rsidR="0096325A" w:rsidRPr="00A75EC0" w:rsidRDefault="00000000">
      <w:pPr>
        <w:spacing w:after="40"/>
        <w:ind w:left="36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• Consulte a tabela projetada para identificar plataformas, categorias e percentuais.</w:t>
      </w:r>
    </w:p>
    <w:p w14:paraId="69B742F1" w14:textId="77777777" w:rsidR="0096325A" w:rsidRPr="00A75EC0" w:rsidRDefault="00000000">
      <w:pPr>
        <w:spacing w:after="40"/>
        <w:ind w:left="36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• Registre as decisões da dupla neste material.</w:t>
      </w:r>
    </w:p>
    <w:p w14:paraId="3690150E" w14:textId="77777777" w:rsidR="0096325A" w:rsidRPr="00A75EC0" w:rsidRDefault="00000000">
      <w:pPr>
        <w:spacing w:after="40"/>
        <w:ind w:left="36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• Complete e execute o notebook no computador.</w:t>
      </w:r>
    </w:p>
    <w:p w14:paraId="50849D71" w14:textId="77777777" w:rsidR="0096325A" w:rsidRPr="00A75EC0" w:rsidRDefault="00000000">
      <w:pPr>
        <w:spacing w:after="40"/>
        <w:ind w:left="360"/>
        <w:rPr>
          <w:rFonts w:ascii="Poppins" w:eastAsia="Poppins" w:hAnsi="Poppins" w:cs="Poppins"/>
        </w:rPr>
      </w:pPr>
      <w:r w:rsidRPr="00A75EC0">
        <w:rPr>
          <w:rFonts w:ascii="Poppins" w:eastAsia="Poppins" w:hAnsi="Poppins" w:cs="Poppins"/>
        </w:rPr>
        <w:t>• Interprete as saídas considerando a unidade percentual e a ordem dos dados.</w:t>
      </w:r>
    </w:p>
    <w:p w14:paraId="624D6791" w14:textId="77777777" w:rsidR="00EE4898" w:rsidRPr="00A75EC0" w:rsidRDefault="00EE4898">
      <w:pPr>
        <w:spacing w:after="40"/>
        <w:ind w:left="360"/>
        <w:rPr>
          <w:rFonts w:ascii="Poppins" w:hAnsi="Poppins" w:cs="Poppins"/>
        </w:rPr>
      </w:pPr>
    </w:p>
    <w:p w14:paraId="0A98CC59" w14:textId="77777777" w:rsidR="0096325A" w:rsidRPr="00A75EC0" w:rsidRDefault="00000000">
      <w:pPr>
        <w:spacing w:before="120" w:after="80"/>
        <w:rPr>
          <w:rFonts w:ascii="Poppins" w:hAnsi="Poppins" w:cs="Poppins"/>
        </w:rPr>
      </w:pPr>
      <w:r w:rsidRPr="00A75EC0">
        <w:rPr>
          <w:rFonts w:ascii="Poppins" w:eastAsia="Poppins" w:hAnsi="Poppins" w:cs="Poppins"/>
          <w:b/>
        </w:rPr>
        <w:t>1. Registrem no material complementar</w:t>
      </w:r>
    </w:p>
    <w:p w14:paraId="22E43312" w14:textId="77777777" w:rsidR="0096325A" w:rsidRPr="00A75EC0" w:rsidRDefault="00000000">
      <w:pPr>
        <w:spacing w:after="80"/>
        <w:rPr>
          <w:rFonts w:ascii="Poppins" w:hAnsi="Poppins" w:cs="Poppins"/>
        </w:rPr>
      </w:pPr>
      <w:r w:rsidRPr="00A75EC0">
        <w:rPr>
          <w:rFonts w:ascii="Poppins" w:eastAsia="Poppins" w:hAnsi="Poppins" w:cs="Poppins"/>
          <w:b/>
        </w:rPr>
        <w:lastRenderedPageBreak/>
        <w:t>a) As plataformas selecionadas:</w:t>
      </w:r>
    </w:p>
    <w:p w14:paraId="278810FB" w14:textId="30A7CB94" w:rsidR="0096325A" w:rsidRPr="00A75EC0" w:rsidRDefault="00000000">
      <w:pPr>
        <w:spacing w:after="2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______________________________________________________</w:t>
      </w:r>
    </w:p>
    <w:p w14:paraId="2A00460D" w14:textId="3039BCB7" w:rsidR="0096325A" w:rsidRPr="00A75EC0" w:rsidRDefault="00000000">
      <w:pPr>
        <w:spacing w:after="2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______________________________________________________</w:t>
      </w:r>
    </w:p>
    <w:p w14:paraId="678C2488" w14:textId="32098B0D" w:rsidR="0096325A" w:rsidRPr="00A75EC0" w:rsidRDefault="00000000">
      <w:pPr>
        <w:spacing w:before="60" w:after="80"/>
        <w:rPr>
          <w:rFonts w:ascii="Poppins" w:eastAsia="Poppins" w:hAnsi="Poppins" w:cs="Poppins"/>
          <w:b/>
        </w:rPr>
      </w:pPr>
      <w:r w:rsidRPr="00A75EC0">
        <w:rPr>
          <w:rFonts w:ascii="Poppins" w:eastAsia="Poppins" w:hAnsi="Poppins" w:cs="Poppins"/>
          <w:b/>
        </w:rPr>
        <w:t>b) A ordem das linhas e das colunas:</w:t>
      </w:r>
    </w:p>
    <w:p w14:paraId="06625E03" w14:textId="77777777" w:rsidR="0096325A" w:rsidRPr="00A75EC0" w:rsidRDefault="00000000">
      <w:pPr>
        <w:spacing w:after="8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Ordem das linhas:</w:t>
      </w:r>
    </w:p>
    <w:p w14:paraId="06BD3C16" w14:textId="77777777" w:rsidR="0096325A" w:rsidRPr="00A75EC0" w:rsidRDefault="00000000">
      <w:pPr>
        <w:spacing w:after="2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_______________________________________________________________________________________________</w:t>
      </w:r>
    </w:p>
    <w:p w14:paraId="24B6C4CD" w14:textId="77777777" w:rsidR="0096325A" w:rsidRPr="00A75EC0" w:rsidRDefault="00000000">
      <w:pPr>
        <w:spacing w:after="8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Ordem das colunas:</w:t>
      </w:r>
    </w:p>
    <w:p w14:paraId="12A8B7C7" w14:textId="77777777" w:rsidR="0096325A" w:rsidRPr="00A75EC0" w:rsidRDefault="00000000">
      <w:pPr>
        <w:spacing w:after="2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_______________________________________________________________________________________________</w:t>
      </w:r>
    </w:p>
    <w:p w14:paraId="6D9F15D2" w14:textId="77777777" w:rsidR="0096325A" w:rsidRPr="00A75EC0" w:rsidRDefault="00000000">
      <w:pPr>
        <w:spacing w:before="60" w:after="80"/>
        <w:rPr>
          <w:rFonts w:ascii="Poppins" w:hAnsi="Poppins" w:cs="Poppins"/>
        </w:rPr>
      </w:pPr>
      <w:r w:rsidRPr="00A75EC0">
        <w:rPr>
          <w:rFonts w:ascii="Poppins" w:eastAsia="Poppins" w:hAnsi="Poppins" w:cs="Poppins"/>
          <w:b/>
        </w:rPr>
        <w:t>c) Um dado que permanecerá como contexto:</w:t>
      </w:r>
    </w:p>
    <w:p w14:paraId="0B1512E7" w14:textId="07997D32" w:rsidR="0096325A" w:rsidRPr="00A75EC0" w:rsidRDefault="00000000">
      <w:pPr>
        <w:spacing w:after="2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______________________________________________________</w:t>
      </w:r>
    </w:p>
    <w:p w14:paraId="4282D3E7" w14:textId="2664A4E8" w:rsidR="0096325A" w:rsidRPr="00A75EC0" w:rsidRDefault="00000000">
      <w:pPr>
        <w:spacing w:after="2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_________________________________________</w:t>
      </w:r>
    </w:p>
    <w:p w14:paraId="3008104C" w14:textId="77777777" w:rsidR="0096325A" w:rsidRPr="00A75EC0" w:rsidRDefault="00000000">
      <w:pPr>
        <w:spacing w:before="120" w:after="80"/>
        <w:rPr>
          <w:rFonts w:ascii="Poppins" w:hAnsi="Poppins" w:cs="Poppins"/>
        </w:rPr>
      </w:pPr>
      <w:r w:rsidRPr="00A75EC0">
        <w:rPr>
          <w:rFonts w:ascii="Poppins" w:eastAsia="Poppins" w:hAnsi="Poppins" w:cs="Poppins"/>
          <w:b/>
        </w:rPr>
        <w:t>2. Completem, no notebook</w:t>
      </w:r>
    </w:p>
    <w:p w14:paraId="4066031C" w14:textId="77777777" w:rsidR="0096325A" w:rsidRPr="00A75EC0" w:rsidRDefault="00000000">
      <w:pPr>
        <w:spacing w:after="40"/>
        <w:ind w:left="36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• os vetores;</w:t>
      </w:r>
    </w:p>
    <w:p w14:paraId="2492184C" w14:textId="77777777" w:rsidR="0096325A" w:rsidRPr="00A75EC0" w:rsidRDefault="00000000">
      <w:pPr>
        <w:spacing w:after="40"/>
        <w:ind w:left="36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• a lista plataformas;</w:t>
      </w:r>
    </w:p>
    <w:p w14:paraId="13BAEE42" w14:textId="77777777" w:rsidR="0096325A" w:rsidRPr="00A75EC0" w:rsidRDefault="00000000">
      <w:pPr>
        <w:spacing w:after="40"/>
        <w:ind w:left="36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• a matriz dados.</w:t>
      </w:r>
    </w:p>
    <w:p w14:paraId="05531ADE" w14:textId="77777777" w:rsidR="0096325A" w:rsidRPr="00A75EC0" w:rsidRDefault="00000000">
      <w:pPr>
        <w:spacing w:before="120" w:after="80"/>
        <w:rPr>
          <w:rFonts w:ascii="Poppins" w:hAnsi="Poppins" w:cs="Poppins"/>
        </w:rPr>
      </w:pPr>
      <w:r w:rsidRPr="00A75EC0">
        <w:rPr>
          <w:rFonts w:ascii="Poppins" w:eastAsia="Poppins" w:hAnsi="Poppins" w:cs="Poppins"/>
          <w:b/>
        </w:rPr>
        <w:t>3. Executem e interpretem</w:t>
      </w:r>
    </w:p>
    <w:p w14:paraId="603A75A9" w14:textId="77777777" w:rsidR="0096325A" w:rsidRPr="00A75EC0" w:rsidRDefault="00000000">
      <w:pPr>
        <w:spacing w:after="8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Executem a célula indicada. Registrem a saída e expliquem como a ordem preserva o significado dos dados.</w:t>
      </w:r>
    </w:p>
    <w:p w14:paraId="3DC0CB62" w14:textId="77777777" w:rsidR="0096325A" w:rsidRPr="00A75EC0" w:rsidRDefault="00000000">
      <w:pPr>
        <w:spacing w:after="80"/>
        <w:rPr>
          <w:rFonts w:ascii="Poppins" w:hAnsi="Poppins" w:cs="Poppins"/>
        </w:rPr>
      </w:pPr>
      <w:r w:rsidRPr="00A75EC0">
        <w:rPr>
          <w:rFonts w:ascii="Poppins" w:eastAsia="Poppins" w:hAnsi="Poppins" w:cs="Poppins"/>
          <w:b/>
        </w:rPr>
        <w:t>Saída obtida:</w:t>
      </w:r>
    </w:p>
    <w:p w14:paraId="2847332A" w14:textId="7E172587" w:rsidR="0096325A" w:rsidRPr="00A75EC0" w:rsidRDefault="00000000">
      <w:pPr>
        <w:spacing w:after="2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______________________________________________________</w:t>
      </w:r>
    </w:p>
    <w:p w14:paraId="4E828D73" w14:textId="5907B6A9" w:rsidR="0096325A" w:rsidRPr="00A75EC0" w:rsidRDefault="00000000">
      <w:pPr>
        <w:spacing w:after="2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______________________________________________________</w:t>
      </w:r>
    </w:p>
    <w:p w14:paraId="017961A7" w14:textId="77777777" w:rsidR="0096325A" w:rsidRPr="00A75EC0" w:rsidRDefault="00000000">
      <w:pPr>
        <w:spacing w:before="60" w:after="80"/>
        <w:rPr>
          <w:rFonts w:ascii="Poppins" w:hAnsi="Poppins" w:cs="Poppins"/>
        </w:rPr>
      </w:pPr>
      <w:r w:rsidRPr="00A75EC0">
        <w:rPr>
          <w:rFonts w:ascii="Poppins" w:eastAsia="Poppins" w:hAnsi="Poppins" w:cs="Poppins"/>
          <w:b/>
        </w:rPr>
        <w:t>Interpretação:</w:t>
      </w:r>
    </w:p>
    <w:p w14:paraId="28A3F439" w14:textId="17F74CBC" w:rsidR="0096325A" w:rsidRPr="00A75EC0" w:rsidRDefault="00000000">
      <w:pPr>
        <w:spacing w:after="2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______________________________________________________</w:t>
      </w:r>
    </w:p>
    <w:p w14:paraId="34DCFD29" w14:textId="05478BE3" w:rsidR="0096325A" w:rsidRPr="00A75EC0" w:rsidRDefault="00000000">
      <w:pPr>
        <w:spacing w:after="2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______________________________________________________</w:t>
      </w:r>
    </w:p>
    <w:p w14:paraId="1CE8D3B1" w14:textId="24CE30CC" w:rsidR="0096325A" w:rsidRPr="00A75EC0" w:rsidRDefault="00000000">
      <w:pPr>
        <w:spacing w:after="2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______________________________________________________</w:t>
      </w:r>
    </w:p>
    <w:p w14:paraId="2B0DFB91" w14:textId="77777777" w:rsidR="0096325A" w:rsidRPr="00A75EC0" w:rsidRDefault="00000000">
      <w:pPr>
        <w:spacing w:before="60" w:after="80"/>
        <w:rPr>
          <w:rFonts w:ascii="Poppins" w:hAnsi="Poppins" w:cs="Poppins"/>
        </w:rPr>
      </w:pPr>
      <w:r w:rsidRPr="00A75EC0">
        <w:rPr>
          <w:rFonts w:ascii="Poppins" w:eastAsia="Poppins" w:hAnsi="Poppins" w:cs="Poppins"/>
          <w:b/>
        </w:rPr>
        <w:t>Como a ordem preserva o significado dos dados?</w:t>
      </w:r>
    </w:p>
    <w:p w14:paraId="5278A5BB" w14:textId="1532D7D5" w:rsidR="0096325A" w:rsidRPr="00A75EC0" w:rsidRDefault="00000000">
      <w:pPr>
        <w:spacing w:after="2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______________________________________________________</w:t>
      </w:r>
    </w:p>
    <w:p w14:paraId="797AD407" w14:textId="5A8EB210" w:rsidR="0096325A" w:rsidRPr="00A75EC0" w:rsidRDefault="00000000">
      <w:pPr>
        <w:spacing w:after="2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______________________________________________________</w:t>
      </w:r>
    </w:p>
    <w:p w14:paraId="78251803" w14:textId="2F51E5AF" w:rsidR="0096325A" w:rsidRPr="00A75EC0" w:rsidRDefault="00000000">
      <w:pPr>
        <w:spacing w:after="20"/>
        <w:rPr>
          <w:rFonts w:ascii="Poppins" w:hAnsi="Poppins" w:cs="Poppins"/>
        </w:rPr>
      </w:pPr>
      <w:r w:rsidRPr="00A75EC0">
        <w:rPr>
          <w:rFonts w:ascii="Poppins" w:eastAsia="Poppins" w:hAnsi="Poppins" w:cs="Poppins"/>
        </w:rPr>
        <w:t>______________________________________________________</w:t>
      </w:r>
    </w:p>
    <w:sectPr w:rsidR="0096325A" w:rsidRPr="00A75EC0" w:rsidSect="00BB787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851" w:right="1134" w:bottom="1276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B3076" w14:textId="77777777" w:rsidR="004B66CC" w:rsidRDefault="004B66CC">
      <w:r>
        <w:separator/>
      </w:r>
    </w:p>
  </w:endnote>
  <w:endnote w:type="continuationSeparator" w:id="0">
    <w:p w14:paraId="5E279773" w14:textId="77777777" w:rsidR="004B66CC" w:rsidRDefault="004B66CC">
      <w:r>
        <w:continuationSeparator/>
      </w:r>
    </w:p>
  </w:endnote>
  <w:endnote w:type="continuationNotice" w:id="1">
    <w:p w14:paraId="3D16EB31" w14:textId="77777777" w:rsidR="004B66CC" w:rsidRDefault="004B66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371E3" w14:textId="77777777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DA509A7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58A168D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33FA63E" w14:textId="3B17948B" w:rsidR="006F4A01" w:rsidRPr="00814E58" w:rsidRDefault="009C6312" w:rsidP="006F4A01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bookmarkStart w:id="0" w:name="_Hlk231499110"/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>
              <w:rPr>
                <w:rFonts w:ascii="Poppins" w:hAnsi="Poppins" w:cs="Poppins"/>
                <w:sz w:val="20"/>
                <w:szCs w:val="20"/>
              </w:rPr>
              <w:t>Técnico em Ciência de Dados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>
              <w:rPr>
                <w:rFonts w:ascii="Poppins" w:hAnsi="Poppins" w:cs="Poppins"/>
                <w:sz w:val="20"/>
                <w:szCs w:val="20"/>
              </w:rPr>
              <w:t>Matemática e Estatística para Ciência de Dados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>
              <w:rPr>
                <w:rFonts w:ascii="Poppins" w:hAnsi="Poppins" w:cs="Poppins"/>
                <w:sz w:val="20"/>
                <w:szCs w:val="20"/>
              </w:rPr>
              <w:t>Semana 1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bookmarkEnd w:id="0"/>
          <w:p w14:paraId="7BD983D1" w14:textId="77777777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7811C" w14:textId="77777777" w:rsidR="00DF0551" w:rsidRDefault="00DF055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ED15C" w14:textId="77777777" w:rsidR="004B66CC" w:rsidRDefault="004B66CC">
      <w:r>
        <w:separator/>
      </w:r>
    </w:p>
  </w:footnote>
  <w:footnote w:type="continuationSeparator" w:id="0">
    <w:p w14:paraId="0BCD02B5" w14:textId="77777777" w:rsidR="004B66CC" w:rsidRDefault="004B66CC">
      <w:r>
        <w:continuationSeparator/>
      </w:r>
    </w:p>
  </w:footnote>
  <w:footnote w:type="continuationNotice" w:id="1">
    <w:p w14:paraId="7D220FAE" w14:textId="77777777" w:rsidR="004B66CC" w:rsidRDefault="004B66C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A5FCA" w14:textId="77777777" w:rsidR="00DF0551" w:rsidRDefault="00DF055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C750F" w14:textId="77777777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20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9AA7C" w14:textId="77777777" w:rsidR="00DF0551" w:rsidRDefault="00DF055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E97"/>
    <w:multiLevelType w:val="multilevel"/>
    <w:tmpl w:val="84949EFA"/>
    <w:lvl w:ilvl="0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20CB8"/>
    <w:multiLevelType w:val="hybridMultilevel"/>
    <w:tmpl w:val="3BCECFF2"/>
    <w:lvl w:ilvl="0" w:tplc="05BC6F8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83BB0"/>
    <w:multiLevelType w:val="hybridMultilevel"/>
    <w:tmpl w:val="5964AAB6"/>
    <w:lvl w:ilvl="0" w:tplc="0416000F">
      <w:start w:val="3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B430A"/>
    <w:multiLevelType w:val="multilevel"/>
    <w:tmpl w:val="84949EFA"/>
    <w:lvl w:ilvl="0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20342"/>
    <w:multiLevelType w:val="hybridMultilevel"/>
    <w:tmpl w:val="213A1842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E0979"/>
    <w:multiLevelType w:val="hybridMultilevel"/>
    <w:tmpl w:val="A68E0A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A38C2"/>
    <w:multiLevelType w:val="hybridMultilevel"/>
    <w:tmpl w:val="BC464D2A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6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3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90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7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5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1224" w:hanging="360"/>
      </w:pPr>
      <w:rPr>
        <w:rFonts w:ascii="Wingdings" w:hAnsi="Wingdings" w:hint="default"/>
      </w:rPr>
    </w:lvl>
  </w:abstractNum>
  <w:abstractNum w:abstractNumId="8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62AB9"/>
    <w:multiLevelType w:val="hybridMultilevel"/>
    <w:tmpl w:val="509A8F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8419B6"/>
    <w:multiLevelType w:val="multilevel"/>
    <w:tmpl w:val="207E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81621"/>
    <w:multiLevelType w:val="hybridMultilevel"/>
    <w:tmpl w:val="764A9356"/>
    <w:lvl w:ilvl="0" w:tplc="F12E053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F4657EC"/>
    <w:multiLevelType w:val="hybridMultilevel"/>
    <w:tmpl w:val="72B4C614"/>
    <w:lvl w:ilvl="0" w:tplc="514E79FE">
      <w:start w:val="1"/>
      <w:numFmt w:val="decimal"/>
      <w:lvlText w:val="%1."/>
      <w:lvlJc w:val="left"/>
      <w:pPr>
        <w:ind w:left="1401" w:hanging="360"/>
      </w:pPr>
      <w:rPr>
        <w:rFonts w:cs="Poppins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121" w:hanging="360"/>
      </w:pPr>
    </w:lvl>
    <w:lvl w:ilvl="2" w:tplc="0416001B" w:tentative="1">
      <w:start w:val="1"/>
      <w:numFmt w:val="lowerRoman"/>
      <w:lvlText w:val="%3."/>
      <w:lvlJc w:val="right"/>
      <w:pPr>
        <w:ind w:left="2841" w:hanging="180"/>
      </w:pPr>
    </w:lvl>
    <w:lvl w:ilvl="3" w:tplc="0416000F" w:tentative="1">
      <w:start w:val="1"/>
      <w:numFmt w:val="decimal"/>
      <w:lvlText w:val="%4."/>
      <w:lvlJc w:val="left"/>
      <w:pPr>
        <w:ind w:left="3561" w:hanging="360"/>
      </w:pPr>
    </w:lvl>
    <w:lvl w:ilvl="4" w:tplc="04160019" w:tentative="1">
      <w:start w:val="1"/>
      <w:numFmt w:val="lowerLetter"/>
      <w:lvlText w:val="%5."/>
      <w:lvlJc w:val="left"/>
      <w:pPr>
        <w:ind w:left="4281" w:hanging="360"/>
      </w:pPr>
    </w:lvl>
    <w:lvl w:ilvl="5" w:tplc="0416001B" w:tentative="1">
      <w:start w:val="1"/>
      <w:numFmt w:val="lowerRoman"/>
      <w:lvlText w:val="%6."/>
      <w:lvlJc w:val="right"/>
      <w:pPr>
        <w:ind w:left="5001" w:hanging="180"/>
      </w:pPr>
    </w:lvl>
    <w:lvl w:ilvl="6" w:tplc="0416000F" w:tentative="1">
      <w:start w:val="1"/>
      <w:numFmt w:val="decimal"/>
      <w:lvlText w:val="%7."/>
      <w:lvlJc w:val="left"/>
      <w:pPr>
        <w:ind w:left="5721" w:hanging="360"/>
      </w:pPr>
    </w:lvl>
    <w:lvl w:ilvl="7" w:tplc="04160019" w:tentative="1">
      <w:start w:val="1"/>
      <w:numFmt w:val="lowerLetter"/>
      <w:lvlText w:val="%8."/>
      <w:lvlJc w:val="left"/>
      <w:pPr>
        <w:ind w:left="6441" w:hanging="360"/>
      </w:pPr>
    </w:lvl>
    <w:lvl w:ilvl="8" w:tplc="0416001B" w:tentative="1">
      <w:start w:val="1"/>
      <w:numFmt w:val="lowerRoman"/>
      <w:lvlText w:val="%9."/>
      <w:lvlJc w:val="right"/>
      <w:pPr>
        <w:ind w:left="7161" w:hanging="180"/>
      </w:pPr>
    </w:lvl>
  </w:abstractNum>
  <w:abstractNum w:abstractNumId="14" w15:restartNumberingAfterBreak="0">
    <w:nsid w:val="6CF40ABF"/>
    <w:multiLevelType w:val="hybridMultilevel"/>
    <w:tmpl w:val="E1A05944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0A75D8"/>
    <w:multiLevelType w:val="hybridMultilevel"/>
    <w:tmpl w:val="764A9356"/>
    <w:lvl w:ilvl="0" w:tplc="F12E053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1A1B97"/>
    <w:multiLevelType w:val="hybridMultilevel"/>
    <w:tmpl w:val="286E468C"/>
    <w:lvl w:ilvl="0" w:tplc="B4D4DA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4E21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D470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BCDE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86F4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20CD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5468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5A60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E6C8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6F64F3"/>
    <w:multiLevelType w:val="multilevel"/>
    <w:tmpl w:val="5D6EE04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27" w:hanging="360"/>
      </w:pPr>
      <w:rPr>
        <w:rFonts w:hint="default"/>
        <w:b/>
        <w:bCs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97125518">
    <w:abstractNumId w:val="7"/>
  </w:num>
  <w:num w:numId="2" w16cid:durableId="1077240038">
    <w:abstractNumId w:val="8"/>
  </w:num>
  <w:num w:numId="3" w16cid:durableId="1232807930">
    <w:abstractNumId w:val="18"/>
  </w:num>
  <w:num w:numId="4" w16cid:durableId="1987464196">
    <w:abstractNumId w:val="12"/>
  </w:num>
  <w:num w:numId="5" w16cid:durableId="565145517">
    <w:abstractNumId w:val="16"/>
  </w:num>
  <w:num w:numId="6" w16cid:durableId="170532464">
    <w:abstractNumId w:val="10"/>
  </w:num>
  <w:num w:numId="7" w16cid:durableId="705905332">
    <w:abstractNumId w:val="11"/>
  </w:num>
  <w:num w:numId="8" w16cid:durableId="1443955292">
    <w:abstractNumId w:val="15"/>
  </w:num>
  <w:num w:numId="9" w16cid:durableId="1846168302">
    <w:abstractNumId w:val="4"/>
  </w:num>
  <w:num w:numId="10" w16cid:durableId="15354777">
    <w:abstractNumId w:val="5"/>
  </w:num>
  <w:num w:numId="11" w16cid:durableId="1266115109">
    <w:abstractNumId w:val="2"/>
  </w:num>
  <w:num w:numId="12" w16cid:durableId="843277330">
    <w:abstractNumId w:val="3"/>
  </w:num>
  <w:num w:numId="13" w16cid:durableId="1403598019">
    <w:abstractNumId w:val="1"/>
  </w:num>
  <w:num w:numId="14" w16cid:durableId="1631129387">
    <w:abstractNumId w:val="6"/>
  </w:num>
  <w:num w:numId="15" w16cid:durableId="458039482">
    <w:abstractNumId w:val="14"/>
  </w:num>
  <w:num w:numId="16" w16cid:durableId="1817794325">
    <w:abstractNumId w:val="0"/>
  </w:num>
  <w:num w:numId="17" w16cid:durableId="184682380">
    <w:abstractNumId w:val="17"/>
  </w:num>
  <w:num w:numId="18" w16cid:durableId="1814132955">
    <w:abstractNumId w:val="13"/>
  </w:num>
  <w:num w:numId="19" w16cid:durableId="348872818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078C2"/>
    <w:rsid w:val="000278D8"/>
    <w:rsid w:val="00042351"/>
    <w:rsid w:val="00043972"/>
    <w:rsid w:val="0004668A"/>
    <w:rsid w:val="00062ADC"/>
    <w:rsid w:val="00093C5A"/>
    <w:rsid w:val="0009495D"/>
    <w:rsid w:val="00097C3A"/>
    <w:rsid w:val="000A4E65"/>
    <w:rsid w:val="000C6619"/>
    <w:rsid w:val="000E08EB"/>
    <w:rsid w:val="000E37E6"/>
    <w:rsid w:val="000F7DE9"/>
    <w:rsid w:val="00124756"/>
    <w:rsid w:val="00134FD1"/>
    <w:rsid w:val="001423C4"/>
    <w:rsid w:val="00143515"/>
    <w:rsid w:val="00160195"/>
    <w:rsid w:val="001A2D86"/>
    <w:rsid w:val="001A32C9"/>
    <w:rsid w:val="001C1664"/>
    <w:rsid w:val="001C3267"/>
    <w:rsid w:val="001C335A"/>
    <w:rsid w:val="001C466A"/>
    <w:rsid w:val="001D6F69"/>
    <w:rsid w:val="001E7BC0"/>
    <w:rsid w:val="002157C2"/>
    <w:rsid w:val="00220531"/>
    <w:rsid w:val="002344C7"/>
    <w:rsid w:val="002372B1"/>
    <w:rsid w:val="002413AC"/>
    <w:rsid w:val="00252F67"/>
    <w:rsid w:val="00256D8D"/>
    <w:rsid w:val="002626CF"/>
    <w:rsid w:val="002632D3"/>
    <w:rsid w:val="00264B6B"/>
    <w:rsid w:val="0028205D"/>
    <w:rsid w:val="00290274"/>
    <w:rsid w:val="002A3962"/>
    <w:rsid w:val="002A6788"/>
    <w:rsid w:val="002B1835"/>
    <w:rsid w:val="002C37EF"/>
    <w:rsid w:val="002C6EC9"/>
    <w:rsid w:val="002D00EA"/>
    <w:rsid w:val="002D1A6D"/>
    <w:rsid w:val="002D51E3"/>
    <w:rsid w:val="002E2C96"/>
    <w:rsid w:val="002E6314"/>
    <w:rsid w:val="002F261D"/>
    <w:rsid w:val="003009B4"/>
    <w:rsid w:val="003031BD"/>
    <w:rsid w:val="003338E6"/>
    <w:rsid w:val="00335153"/>
    <w:rsid w:val="003365AE"/>
    <w:rsid w:val="00351904"/>
    <w:rsid w:val="00367C72"/>
    <w:rsid w:val="00376F50"/>
    <w:rsid w:val="00382C6D"/>
    <w:rsid w:val="003B6A25"/>
    <w:rsid w:val="003C032E"/>
    <w:rsid w:val="003D59BE"/>
    <w:rsid w:val="003D71CA"/>
    <w:rsid w:val="003E5C1B"/>
    <w:rsid w:val="003F59FC"/>
    <w:rsid w:val="00404257"/>
    <w:rsid w:val="00421108"/>
    <w:rsid w:val="00454835"/>
    <w:rsid w:val="00464B32"/>
    <w:rsid w:val="00491C71"/>
    <w:rsid w:val="004A3F4D"/>
    <w:rsid w:val="004B66A3"/>
    <w:rsid w:val="004B66CC"/>
    <w:rsid w:val="004E713D"/>
    <w:rsid w:val="0052049D"/>
    <w:rsid w:val="0054497C"/>
    <w:rsid w:val="0054587F"/>
    <w:rsid w:val="005517B2"/>
    <w:rsid w:val="0055195D"/>
    <w:rsid w:val="00553CA2"/>
    <w:rsid w:val="005708B2"/>
    <w:rsid w:val="0057734F"/>
    <w:rsid w:val="00585F34"/>
    <w:rsid w:val="005A3F50"/>
    <w:rsid w:val="005A5A09"/>
    <w:rsid w:val="005E15F5"/>
    <w:rsid w:val="005E4165"/>
    <w:rsid w:val="005F74BB"/>
    <w:rsid w:val="0060776C"/>
    <w:rsid w:val="0061300E"/>
    <w:rsid w:val="0063273B"/>
    <w:rsid w:val="00660FDF"/>
    <w:rsid w:val="00676B29"/>
    <w:rsid w:val="006A08BF"/>
    <w:rsid w:val="006A3974"/>
    <w:rsid w:val="006A3DCF"/>
    <w:rsid w:val="006A5D57"/>
    <w:rsid w:val="006B3AE9"/>
    <w:rsid w:val="006F4A01"/>
    <w:rsid w:val="0070160A"/>
    <w:rsid w:val="007244B2"/>
    <w:rsid w:val="007671B4"/>
    <w:rsid w:val="00773A8C"/>
    <w:rsid w:val="0078262D"/>
    <w:rsid w:val="007A1275"/>
    <w:rsid w:val="007B1367"/>
    <w:rsid w:val="007B6ABF"/>
    <w:rsid w:val="00801C1B"/>
    <w:rsid w:val="00813F69"/>
    <w:rsid w:val="00814E58"/>
    <w:rsid w:val="0082681D"/>
    <w:rsid w:val="0083474B"/>
    <w:rsid w:val="00841D59"/>
    <w:rsid w:val="00844F1F"/>
    <w:rsid w:val="00851368"/>
    <w:rsid w:val="008752DB"/>
    <w:rsid w:val="008925A9"/>
    <w:rsid w:val="008A4812"/>
    <w:rsid w:val="008B4C24"/>
    <w:rsid w:val="008F775A"/>
    <w:rsid w:val="0090468E"/>
    <w:rsid w:val="009115AD"/>
    <w:rsid w:val="00913FDA"/>
    <w:rsid w:val="009149AC"/>
    <w:rsid w:val="009160B3"/>
    <w:rsid w:val="0092769D"/>
    <w:rsid w:val="0096325A"/>
    <w:rsid w:val="00966015"/>
    <w:rsid w:val="00980DAE"/>
    <w:rsid w:val="0098379F"/>
    <w:rsid w:val="009856CF"/>
    <w:rsid w:val="00985899"/>
    <w:rsid w:val="00995CD0"/>
    <w:rsid w:val="009A52AD"/>
    <w:rsid w:val="009B33B6"/>
    <w:rsid w:val="009C6312"/>
    <w:rsid w:val="009C7DC8"/>
    <w:rsid w:val="009E3043"/>
    <w:rsid w:val="009E34DF"/>
    <w:rsid w:val="00A06921"/>
    <w:rsid w:val="00A10E15"/>
    <w:rsid w:val="00A1626A"/>
    <w:rsid w:val="00A2030C"/>
    <w:rsid w:val="00A328D6"/>
    <w:rsid w:val="00A75EC0"/>
    <w:rsid w:val="00AA09DD"/>
    <w:rsid w:val="00AA60A0"/>
    <w:rsid w:val="00AC30C1"/>
    <w:rsid w:val="00AD78A6"/>
    <w:rsid w:val="00AE26C4"/>
    <w:rsid w:val="00AE49EC"/>
    <w:rsid w:val="00B33963"/>
    <w:rsid w:val="00B45591"/>
    <w:rsid w:val="00B45FA6"/>
    <w:rsid w:val="00B61C52"/>
    <w:rsid w:val="00B74CC8"/>
    <w:rsid w:val="00BA6A76"/>
    <w:rsid w:val="00BB03AB"/>
    <w:rsid w:val="00BB7091"/>
    <w:rsid w:val="00BB7876"/>
    <w:rsid w:val="00BE553C"/>
    <w:rsid w:val="00BE7FAA"/>
    <w:rsid w:val="00C05BE3"/>
    <w:rsid w:val="00C05E49"/>
    <w:rsid w:val="00C12E4A"/>
    <w:rsid w:val="00C20C18"/>
    <w:rsid w:val="00C42339"/>
    <w:rsid w:val="00C4723D"/>
    <w:rsid w:val="00C5580E"/>
    <w:rsid w:val="00C6070E"/>
    <w:rsid w:val="00C62CE1"/>
    <w:rsid w:val="00C95798"/>
    <w:rsid w:val="00CA4523"/>
    <w:rsid w:val="00CC2A45"/>
    <w:rsid w:val="00CD4B10"/>
    <w:rsid w:val="00CD7909"/>
    <w:rsid w:val="00CF76E4"/>
    <w:rsid w:val="00D03B93"/>
    <w:rsid w:val="00D05B9C"/>
    <w:rsid w:val="00D1050D"/>
    <w:rsid w:val="00D21C55"/>
    <w:rsid w:val="00D553AB"/>
    <w:rsid w:val="00D61A8F"/>
    <w:rsid w:val="00D62AD0"/>
    <w:rsid w:val="00D910E2"/>
    <w:rsid w:val="00DD1223"/>
    <w:rsid w:val="00DD5204"/>
    <w:rsid w:val="00DE0C0D"/>
    <w:rsid w:val="00DF0551"/>
    <w:rsid w:val="00E10D86"/>
    <w:rsid w:val="00E227A8"/>
    <w:rsid w:val="00E338E7"/>
    <w:rsid w:val="00E400A6"/>
    <w:rsid w:val="00E52EDB"/>
    <w:rsid w:val="00E56DFE"/>
    <w:rsid w:val="00E5722A"/>
    <w:rsid w:val="00E61EDC"/>
    <w:rsid w:val="00E65126"/>
    <w:rsid w:val="00E71901"/>
    <w:rsid w:val="00E73E76"/>
    <w:rsid w:val="00E77AF3"/>
    <w:rsid w:val="00E91CA8"/>
    <w:rsid w:val="00EA3B37"/>
    <w:rsid w:val="00EE4898"/>
    <w:rsid w:val="00EF2EB4"/>
    <w:rsid w:val="00EF47B1"/>
    <w:rsid w:val="00EF4AFE"/>
    <w:rsid w:val="00F044D7"/>
    <w:rsid w:val="00F24784"/>
    <w:rsid w:val="00F4305A"/>
    <w:rsid w:val="00F472E5"/>
    <w:rsid w:val="00F51FEF"/>
    <w:rsid w:val="00F52AA0"/>
    <w:rsid w:val="00F57059"/>
    <w:rsid w:val="00F74BC6"/>
    <w:rsid w:val="00F941C8"/>
    <w:rsid w:val="00FB3E25"/>
    <w:rsid w:val="00FB4711"/>
    <w:rsid w:val="00FD7F1E"/>
    <w:rsid w:val="00FE3F73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A8867D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60A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0C18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0C18"/>
    <w:rPr>
      <w:rFonts w:ascii="Segoe UI" w:hAnsi="Segoe UI" w:cs="Segoe UI"/>
      <w:sz w:val="18"/>
      <w:szCs w:val="18"/>
    </w:rPr>
  </w:style>
  <w:style w:type="table" w:styleId="SimplesTabela1">
    <w:name w:val="Plain Table 1"/>
    <w:basedOn w:val="Tabelanormal"/>
    <w:uiPriority w:val="41"/>
    <w:rsid w:val="00BB03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BB03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BB03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C9579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C9579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3B6A25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9115A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AC30C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708B2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708B2"/>
    <w:rPr>
      <w:b/>
      <w:bCs/>
    </w:rPr>
  </w:style>
  <w:style w:type="table" w:styleId="TabeladeGrade1Clara-nfase1">
    <w:name w:val="Grid Table 1 Light Accent 1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4">
    <w:name w:val="Grid Table 2 Accent 4"/>
    <w:basedOn w:val="Tabelanormal"/>
    <w:uiPriority w:val="47"/>
    <w:rsid w:val="008752DB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3-nfase4">
    <w:name w:val="Grid Table 3 Accent 4"/>
    <w:basedOn w:val="Tabelanormal"/>
    <w:uiPriority w:val="48"/>
    <w:rsid w:val="008752D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8752D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Lista1Clara-nfase4">
    <w:name w:val="List Table 1 Light Accent 4"/>
    <w:basedOn w:val="Tabelanormal"/>
    <w:uiPriority w:val="46"/>
    <w:rsid w:val="008752D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1Clara-nfase4">
    <w:name w:val="Grid Table 1 Light Accent 4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7Colorida-nfase4">
    <w:name w:val="List Table 7 Colorful Accent 4"/>
    <w:basedOn w:val="Tabelanormal"/>
    <w:uiPriority w:val="52"/>
    <w:rsid w:val="008752DB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8752DB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1Clara-nfase5">
    <w:name w:val="List Table 1 Light Accent 5"/>
    <w:basedOn w:val="Tabelanormal"/>
    <w:uiPriority w:val="46"/>
    <w:rsid w:val="0055195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7Colorida-nfase5">
    <w:name w:val="Grid Table 7 Colorful Accent 5"/>
    <w:basedOn w:val="Tabelanormal"/>
    <w:uiPriority w:val="52"/>
    <w:rsid w:val="0055195D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deLista6Colorida-nfase5">
    <w:name w:val="List Table 6 Colorful Accent 5"/>
    <w:basedOn w:val="Tabelanormal"/>
    <w:uiPriority w:val="51"/>
    <w:rsid w:val="0055195D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2-nfase5">
    <w:name w:val="List Table 2 Accent 5"/>
    <w:basedOn w:val="Tabelanormal"/>
    <w:uiPriority w:val="47"/>
    <w:rsid w:val="0055195D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3-nfase5">
    <w:name w:val="Grid Table 3 Accent 5"/>
    <w:basedOn w:val="Tabelanormal"/>
    <w:uiPriority w:val="48"/>
    <w:rsid w:val="0055195D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deGrade3">
    <w:name w:val="Grid Table 3"/>
    <w:basedOn w:val="Tabelanormal"/>
    <w:uiPriority w:val="48"/>
    <w:rsid w:val="0055195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customStyle="1" w:styleId="isselectedend">
    <w:name w:val="isselectedend"/>
    <w:basedOn w:val="Normal"/>
    <w:rsid w:val="00BB7091"/>
    <w:pPr>
      <w:spacing w:before="100" w:beforeAutospacing="1" w:after="100" w:afterAutospacing="1"/>
    </w:pPr>
  </w:style>
  <w:style w:type="table" w:styleId="TabeladeLista7Colorida">
    <w:name w:val="List Table 7 Colorful"/>
    <w:basedOn w:val="Tabelanormal"/>
    <w:uiPriority w:val="52"/>
    <w:rsid w:val="00043972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043972"/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043972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5">
    <w:name w:val="List Table 4 Accent 5"/>
    <w:basedOn w:val="Tabelanormal"/>
    <w:uiPriority w:val="49"/>
    <w:rsid w:val="0061300E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77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4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23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76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037271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962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031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855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9885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4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4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65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843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5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77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1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510941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144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2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929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9375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56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970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8625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24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88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87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1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128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3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216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0571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1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49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288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8424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2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50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86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1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281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3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57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2183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94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71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124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89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76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2798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8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0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303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991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0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1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84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07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9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126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334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484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85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2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2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04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279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9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7125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66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8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268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0292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7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99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0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0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00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791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2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54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6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ept-seduc-sp/dados-ano2/blob/main/MATERIAL_2027/C2/S1/DADOS3EMC2B1S1A1_material_complementar_aluno.ipynb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3.xml><?xml version="1.0" encoding="utf-8"?>
<ds:datastoreItem xmlns:ds="http://schemas.openxmlformats.org/officeDocument/2006/customXml" ds:itemID="{994BC64E-A5B0-4BE8-A6A7-7B002E85486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10</TotalTime>
  <Pages>2</Pages>
  <Words>428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Sebastiana Gomes</cp:lastModifiedBy>
  <cp:revision>7</cp:revision>
  <cp:lastPrinted>2006-08-31T06:40:00Z</cp:lastPrinted>
  <dcterms:created xsi:type="dcterms:W3CDTF">2026-08-06T23:13:00Z</dcterms:created>
  <dcterms:modified xsi:type="dcterms:W3CDTF">2026-09-02T15:12:00Z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0x0101004B81252851F28942875D89D2C39F1241</vt:lpwstr>
  </property>
  <property fmtid="{D5CDD505-2E9C-101B-9397-08002B2CF9AE}" pid="3" name="Order">
    <vt:r8>64200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