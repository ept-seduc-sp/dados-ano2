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59F14" w14:textId="77777777" w:rsidR="007F4ED0" w:rsidRDefault="00000000">
      <w:pPr>
        <w:pStyle w:val="Ttulo9"/>
        <w:rPr>
          <w:rFonts w:ascii="Poppins" w:eastAsia="Poppins" w:hAnsi="Poppins" w:cs="Poppins"/>
          <w:szCs w:val="32"/>
        </w:rPr>
      </w:pPr>
      <w:r w:rsidRPr="00936931">
        <w:rPr>
          <w:rFonts w:ascii="Poppins" w:eastAsia="Poppins" w:hAnsi="Poppins" w:cs="Poppins"/>
          <w:szCs w:val="32"/>
        </w:rPr>
        <w:t>Material Complementar</w:t>
      </w:r>
    </w:p>
    <w:p w14:paraId="1A06BCFC" w14:textId="77777777" w:rsidR="00936931" w:rsidRDefault="00936931" w:rsidP="00936931"/>
    <w:p w14:paraId="267BAAD8" w14:textId="77777777" w:rsidR="00936931" w:rsidRPr="00936931" w:rsidRDefault="00936931" w:rsidP="00936931"/>
    <w:p w14:paraId="0466F438" w14:textId="4BDC57B6" w:rsidR="007F4ED0" w:rsidRPr="00936931" w:rsidRDefault="00000000">
      <w:pPr>
        <w:spacing w:after="40"/>
        <w:rPr>
          <w:b/>
          <w:bCs/>
          <w:sz w:val="28"/>
          <w:szCs w:val="28"/>
        </w:rPr>
      </w:pPr>
      <w:r w:rsidRPr="00936931">
        <w:rPr>
          <w:rFonts w:ascii="Poppins" w:eastAsia="Poppins" w:hAnsi="Poppins" w:cs="Poppins"/>
          <w:b/>
          <w:bCs/>
          <w:sz w:val="28"/>
          <w:szCs w:val="28"/>
        </w:rPr>
        <w:t>Nome: _______________________Turma: __________</w:t>
      </w:r>
    </w:p>
    <w:p w14:paraId="11218B9F" w14:textId="77777777" w:rsidR="00936931" w:rsidRDefault="00936931">
      <w:pPr>
        <w:spacing w:after="160"/>
        <w:jc w:val="center"/>
        <w:rPr>
          <w:rFonts w:ascii="Poppins" w:eastAsia="Poppins" w:hAnsi="Poppins" w:cs="Poppins"/>
          <w:b/>
          <w:sz w:val="28"/>
          <w:szCs w:val="28"/>
        </w:rPr>
      </w:pPr>
    </w:p>
    <w:p w14:paraId="7CB3B825" w14:textId="5F1DB124" w:rsidR="007F4ED0" w:rsidRPr="00936931" w:rsidRDefault="00000000">
      <w:pPr>
        <w:spacing w:after="160"/>
        <w:jc w:val="center"/>
        <w:rPr>
          <w:sz w:val="28"/>
          <w:szCs w:val="28"/>
        </w:rPr>
      </w:pPr>
      <w:r w:rsidRPr="00936931">
        <w:rPr>
          <w:rFonts w:ascii="Poppins" w:eastAsia="Poppins" w:hAnsi="Poppins" w:cs="Poppins"/>
          <w:b/>
          <w:sz w:val="28"/>
          <w:szCs w:val="28"/>
        </w:rPr>
        <w:t>Escolhendo canais para uma campanha</w:t>
      </w:r>
    </w:p>
    <w:p w14:paraId="15AC5F4D" w14:textId="77777777" w:rsidR="007F4ED0" w:rsidRDefault="00000000" w:rsidP="00936931">
      <w:pPr>
        <w:spacing w:after="40"/>
        <w:jc w:val="both"/>
      </w:pPr>
      <w:r>
        <w:rPr>
          <w:rFonts w:ascii="Poppins" w:eastAsia="Poppins" w:hAnsi="Poppins" w:cs="Poppins"/>
          <w:b/>
        </w:rPr>
        <w:t>Objetivo</w:t>
      </w:r>
    </w:p>
    <w:p w14:paraId="10D0CA31" w14:textId="77777777" w:rsidR="007F4ED0" w:rsidRDefault="00000000" w:rsidP="00936931">
      <w:pPr>
        <w:spacing w:after="40"/>
        <w:jc w:val="both"/>
      </w:pPr>
      <w:r>
        <w:rPr>
          <w:rFonts w:ascii="Poppins" w:eastAsia="Poppins" w:hAnsi="Poppins" w:cs="Poppins"/>
        </w:rPr>
        <w:t>Aplicar operações com vetores no Python, interpretar os resultados e usar os dados para recomendar duas plataformas para uma campanha escolar.</w:t>
      </w:r>
    </w:p>
    <w:p w14:paraId="62E1E1FC" w14:textId="77777777" w:rsidR="00F27CA6" w:rsidRPr="001D536C" w:rsidRDefault="00F27CA6" w:rsidP="00F27CA6">
      <w:pPr>
        <w:rPr>
          <w:rFonts w:ascii="Poppins" w:hAnsi="Poppins" w:cs="Poppins"/>
          <w:b/>
          <w:bCs/>
          <w:noProof/>
        </w:rPr>
      </w:pPr>
      <w:r w:rsidRPr="001D536C">
        <w:rPr>
          <w:rFonts w:ascii="Poppins" w:eastAsia="Arial" w:hAnsi="Poppins" w:cs="Poppins"/>
          <w:b/>
        </w:rPr>
        <w:t>Lista de materiais</w:t>
      </w:r>
    </w:p>
    <w:p w14:paraId="0EA76B40" w14:textId="77777777" w:rsidR="00F27CA6" w:rsidRPr="00F27CA6" w:rsidRDefault="00F27CA6" w:rsidP="00F27CA6">
      <w:pPr>
        <w:rPr>
          <w:rFonts w:ascii="Poppins" w:eastAsia="Poppins" w:hAnsi="Poppins" w:cs="Poppins"/>
        </w:rPr>
      </w:pPr>
      <w:r w:rsidRPr="00F27CA6">
        <w:rPr>
          <w:rFonts w:ascii="Poppins" w:eastAsia="Poppins" w:hAnsi="Poppins" w:cs="Poppins"/>
        </w:rPr>
        <w:t>Computador com Anaconda (Jupyter Notebook) ou Visual Studio Code instalado, com suporte a arquivos .ipynb.</w:t>
      </w:r>
    </w:p>
    <w:p w14:paraId="73B273DF" w14:textId="47CA1C8A" w:rsidR="00936931" w:rsidRDefault="00F27CA6" w:rsidP="00F27CA6">
      <w:pPr>
        <w:spacing w:after="40"/>
        <w:jc w:val="both"/>
        <w:rPr>
          <w:rFonts w:ascii="Poppins" w:eastAsia="Poppins" w:hAnsi="Poppins" w:cs="Poppins"/>
        </w:rPr>
      </w:pPr>
      <w:r w:rsidRPr="00F27CA6">
        <w:rPr>
          <w:rFonts w:ascii="Poppins" w:eastAsia="Poppins" w:hAnsi="Poppins" w:cs="Poppins"/>
        </w:rPr>
        <w:t>Notebook do material complementar fornecido pelo professor, por meio do link:</w:t>
      </w:r>
    </w:p>
    <w:p w14:paraId="47DB1D50" w14:textId="7B660240" w:rsidR="0082767A" w:rsidRDefault="0082767A" w:rsidP="00F27CA6">
      <w:pPr>
        <w:spacing w:after="40"/>
        <w:jc w:val="both"/>
        <w:rPr>
          <w:rFonts w:ascii="Poppins" w:eastAsia="Poppins" w:hAnsi="Poppins" w:cs="Poppins"/>
        </w:rPr>
      </w:pPr>
      <w:hyperlink r:id="rId11" w:history="1">
        <w:r w:rsidRPr="00DB7D94">
          <w:rPr>
            <w:rStyle w:val="Hyperlink"/>
            <w:rFonts w:ascii="Poppins" w:eastAsia="Poppins" w:hAnsi="Poppins" w:cs="Poppins"/>
          </w:rPr>
          <w:t>https://github.com/ept-seduc-sp/dados-ano2/blob/main/MATERIAL_2027/C2/S1/DADOS3EMC2B1S1A2_material_complementar_aluno.ipynb</w:t>
        </w:r>
      </w:hyperlink>
    </w:p>
    <w:p w14:paraId="5EA0C968" w14:textId="4AC56C98" w:rsidR="00F27CA6" w:rsidRDefault="00F27CA6" w:rsidP="00F27CA6">
      <w:pPr>
        <w:spacing w:after="40"/>
        <w:jc w:val="both"/>
        <w:rPr>
          <w:rFonts w:ascii="Poppins" w:eastAsia="Poppins" w:hAnsi="Poppins" w:cs="Poppins"/>
        </w:rPr>
      </w:pPr>
      <w:hyperlink r:id="rId12" w:history="1"/>
    </w:p>
    <w:p w14:paraId="34E97CA3" w14:textId="01995DDC" w:rsidR="007F4ED0" w:rsidRDefault="00000000" w:rsidP="00936931">
      <w:pPr>
        <w:spacing w:after="40"/>
        <w:jc w:val="both"/>
      </w:pPr>
      <w:r>
        <w:rPr>
          <w:rFonts w:ascii="Poppins" w:eastAsia="Poppins" w:hAnsi="Poppins" w:cs="Poppins"/>
          <w:b/>
        </w:rPr>
        <w:t>Contexto</w:t>
      </w:r>
    </w:p>
    <w:p w14:paraId="7C5F53F3" w14:textId="77777777" w:rsidR="007F4ED0" w:rsidRDefault="00000000" w:rsidP="00936931">
      <w:pPr>
        <w:spacing w:after="40"/>
        <w:jc w:val="both"/>
      </w:pPr>
      <w:r>
        <w:rPr>
          <w:rFonts w:ascii="Poppins" w:eastAsia="Poppins" w:hAnsi="Poppins" w:cs="Poppins"/>
        </w:rPr>
        <w:t>A escola vai iniciar uma campanha de orientação sobre uso seguro da internet para estudantes de 15 a 17 anos. A equipe júnior de Ciência de Dados deve recomendar duas plataformas para começar a divulgação, usando o relatório projetado e o critério definido para a análise.</w:t>
      </w:r>
    </w:p>
    <w:p w14:paraId="48ABCB0C" w14:textId="77777777" w:rsidR="00936931" w:rsidRDefault="00936931" w:rsidP="00936931">
      <w:pPr>
        <w:spacing w:after="40"/>
        <w:jc w:val="both"/>
        <w:rPr>
          <w:rFonts w:ascii="Poppins" w:eastAsia="Poppins" w:hAnsi="Poppins" w:cs="Poppins"/>
          <w:b/>
        </w:rPr>
      </w:pPr>
    </w:p>
    <w:p w14:paraId="70249034" w14:textId="6D90020E" w:rsidR="007F4ED0" w:rsidRDefault="00000000" w:rsidP="00936931">
      <w:pPr>
        <w:spacing w:after="40"/>
        <w:jc w:val="both"/>
      </w:pPr>
      <w:r>
        <w:rPr>
          <w:rFonts w:ascii="Poppins" w:eastAsia="Poppins" w:hAnsi="Poppins" w:cs="Poppins"/>
          <w:b/>
        </w:rPr>
        <w:t>Critério da análise</w:t>
      </w:r>
    </w:p>
    <w:p w14:paraId="45BD0FB4" w14:textId="4A397533" w:rsidR="007F4ED0" w:rsidRDefault="00000000" w:rsidP="00936931">
      <w:pPr>
        <w:pStyle w:val="PargrafodaLista"/>
        <w:numPr>
          <w:ilvl w:val="0"/>
          <w:numId w:val="22"/>
        </w:numPr>
        <w:spacing w:after="40"/>
        <w:jc w:val="both"/>
      </w:pPr>
      <w:r w:rsidRPr="00936931">
        <w:rPr>
          <w:rFonts w:ascii="Poppins" w:eastAsia="Poppins" w:hAnsi="Poppins" w:cs="Poppins"/>
        </w:rPr>
        <w:t>Uso frequente: F = A + B</w:t>
      </w:r>
    </w:p>
    <w:p w14:paraId="01104D21" w14:textId="6CACFE99" w:rsidR="007F4ED0" w:rsidRDefault="00000000" w:rsidP="00936931">
      <w:pPr>
        <w:pStyle w:val="PargrafodaLista"/>
        <w:numPr>
          <w:ilvl w:val="0"/>
          <w:numId w:val="22"/>
        </w:numPr>
        <w:spacing w:after="40"/>
        <w:jc w:val="both"/>
      </w:pPr>
      <w:r w:rsidRPr="00936931">
        <w:rPr>
          <w:rFonts w:ascii="Poppins" w:eastAsia="Poppins" w:hAnsi="Poppins" w:cs="Poppins"/>
        </w:rPr>
        <w:t>Pontuação de alcance: P = F − C</w:t>
      </w:r>
    </w:p>
    <w:p w14:paraId="6EAD2CA9" w14:textId="6CA3E8CC" w:rsidR="00936931" w:rsidRPr="00936931" w:rsidRDefault="00000000" w:rsidP="00936931">
      <w:pPr>
        <w:pStyle w:val="PargrafodaLista"/>
        <w:numPr>
          <w:ilvl w:val="0"/>
          <w:numId w:val="22"/>
        </w:numPr>
        <w:spacing w:after="40"/>
        <w:jc w:val="both"/>
        <w:rPr>
          <w:rFonts w:ascii="Poppins" w:eastAsia="Poppins" w:hAnsi="Poppins" w:cs="Poppins"/>
        </w:rPr>
      </w:pPr>
      <w:r w:rsidRPr="00936931">
        <w:rPr>
          <w:rFonts w:ascii="Poppins" w:eastAsia="Poppins" w:hAnsi="Poppins" w:cs="Poppins"/>
        </w:rPr>
        <w:t xml:space="preserve">A = várias vezes ao dia; </w:t>
      </w:r>
    </w:p>
    <w:p w14:paraId="647237C9" w14:textId="77777777" w:rsidR="00936931" w:rsidRPr="00936931" w:rsidRDefault="00000000" w:rsidP="00936931">
      <w:pPr>
        <w:pStyle w:val="PargrafodaLista"/>
        <w:numPr>
          <w:ilvl w:val="0"/>
          <w:numId w:val="22"/>
        </w:numPr>
        <w:spacing w:after="40"/>
        <w:jc w:val="both"/>
        <w:rPr>
          <w:rFonts w:ascii="Poppins" w:eastAsia="Poppins" w:hAnsi="Poppins" w:cs="Poppins"/>
        </w:rPr>
      </w:pPr>
      <w:r w:rsidRPr="00936931">
        <w:rPr>
          <w:rFonts w:ascii="Poppins" w:eastAsia="Poppins" w:hAnsi="Poppins" w:cs="Poppins"/>
        </w:rPr>
        <w:t xml:space="preserve">B = todos os dias ou quase todos os dias; </w:t>
      </w:r>
    </w:p>
    <w:p w14:paraId="696B8B35" w14:textId="7BB18618" w:rsidR="007F4ED0" w:rsidRDefault="00000000" w:rsidP="00936931">
      <w:pPr>
        <w:pStyle w:val="PargrafodaLista"/>
        <w:numPr>
          <w:ilvl w:val="0"/>
          <w:numId w:val="22"/>
        </w:numPr>
        <w:spacing w:after="40"/>
        <w:jc w:val="both"/>
      </w:pPr>
      <w:r w:rsidRPr="00936931">
        <w:rPr>
          <w:rFonts w:ascii="Poppins" w:eastAsia="Poppins" w:hAnsi="Poppins" w:cs="Poppins"/>
        </w:rPr>
        <w:t>C = nunca ou quase nunca.</w:t>
      </w:r>
    </w:p>
    <w:p w14:paraId="5DC84E24" w14:textId="77777777" w:rsidR="007F4ED0" w:rsidRDefault="00000000" w:rsidP="00936931">
      <w:pPr>
        <w:spacing w:after="40"/>
        <w:jc w:val="both"/>
      </w:pPr>
      <w:r w:rsidRPr="00936931">
        <w:rPr>
          <w:rFonts w:ascii="Poppins" w:eastAsia="Poppins" w:hAnsi="Poppins" w:cs="Poppins"/>
          <w:i/>
        </w:rPr>
        <w:t>Esse critério foi criado para esta atividade e não é um indicador oficial da pesquisa.</w:t>
      </w:r>
    </w:p>
    <w:p w14:paraId="6C21F3B9" w14:textId="77777777" w:rsidR="00936931" w:rsidRDefault="00936931" w:rsidP="00936931">
      <w:pPr>
        <w:spacing w:after="40"/>
        <w:jc w:val="both"/>
        <w:rPr>
          <w:rFonts w:ascii="Poppins" w:eastAsia="Poppins" w:hAnsi="Poppins" w:cs="Poppins"/>
          <w:b/>
        </w:rPr>
      </w:pPr>
    </w:p>
    <w:p w14:paraId="686A90DE" w14:textId="2884078A" w:rsidR="007F4ED0" w:rsidRDefault="00000000" w:rsidP="00936931">
      <w:pPr>
        <w:spacing w:after="40"/>
        <w:jc w:val="both"/>
      </w:pPr>
      <w:r>
        <w:rPr>
          <w:rFonts w:ascii="Poppins" w:eastAsia="Poppins" w:hAnsi="Poppins" w:cs="Poppins"/>
          <w:b/>
        </w:rPr>
        <w:t>Ordem das plataformas</w:t>
      </w:r>
    </w:p>
    <w:p w14:paraId="5B449406" w14:textId="77777777" w:rsidR="007F4ED0" w:rsidRDefault="00000000" w:rsidP="00936931">
      <w:pPr>
        <w:spacing w:after="40"/>
        <w:jc w:val="both"/>
      </w:pPr>
      <w:r>
        <w:rPr>
          <w:rFonts w:ascii="Poppins" w:eastAsia="Poppins" w:hAnsi="Poppins" w:cs="Poppins"/>
        </w:rPr>
        <w:t xml:space="preserve">Facebook → Instagram → X/Twitter → TikTok → WhatsApp → YouTube → </w:t>
      </w:r>
      <w:proofErr w:type="spellStart"/>
      <w:r>
        <w:rPr>
          <w:rFonts w:ascii="Poppins" w:eastAsia="Poppins" w:hAnsi="Poppins" w:cs="Poppins"/>
        </w:rPr>
        <w:t>Discord</w:t>
      </w:r>
      <w:proofErr w:type="spellEnd"/>
    </w:p>
    <w:p w14:paraId="30B4649A" w14:textId="77777777" w:rsidR="00936931" w:rsidRDefault="00936931" w:rsidP="00936931">
      <w:pPr>
        <w:spacing w:after="40"/>
        <w:jc w:val="both"/>
        <w:rPr>
          <w:rFonts w:ascii="Poppins" w:eastAsia="Poppins" w:hAnsi="Poppins" w:cs="Poppins"/>
          <w:b/>
        </w:rPr>
      </w:pPr>
    </w:p>
    <w:p w14:paraId="70EFA249" w14:textId="68CD8D58" w:rsidR="007F4ED0" w:rsidRDefault="00000000" w:rsidP="00936931">
      <w:pPr>
        <w:spacing w:after="40"/>
        <w:jc w:val="both"/>
      </w:pPr>
      <w:r>
        <w:rPr>
          <w:rFonts w:ascii="Poppins" w:eastAsia="Poppins" w:hAnsi="Poppins" w:cs="Poppins"/>
          <w:b/>
        </w:rPr>
        <w:lastRenderedPageBreak/>
        <w:t>Como utilizar este material</w:t>
      </w:r>
    </w:p>
    <w:p w14:paraId="3431D13E" w14:textId="77777777" w:rsidR="007F4ED0" w:rsidRDefault="00000000" w:rsidP="00936931">
      <w:pPr>
        <w:spacing w:after="40"/>
        <w:jc w:val="both"/>
      </w:pPr>
      <w:r>
        <w:rPr>
          <w:rFonts w:ascii="Poppins" w:eastAsia="Poppins" w:hAnsi="Poppins" w:cs="Poppins"/>
        </w:rPr>
        <w:t>• Consulte o relatório projetado para localizar os percentuais.</w:t>
      </w:r>
    </w:p>
    <w:p w14:paraId="763501C6" w14:textId="77777777" w:rsidR="007F4ED0" w:rsidRDefault="00000000" w:rsidP="00936931">
      <w:pPr>
        <w:spacing w:after="40"/>
        <w:jc w:val="both"/>
      </w:pPr>
      <w:r>
        <w:rPr>
          <w:rFonts w:ascii="Poppins" w:eastAsia="Poppins" w:hAnsi="Poppins" w:cs="Poppins"/>
        </w:rPr>
        <w:t>• Registre os cálculos e as interpretações neste material.</w:t>
      </w:r>
    </w:p>
    <w:p w14:paraId="6A92095B" w14:textId="77777777" w:rsidR="007F4ED0" w:rsidRDefault="00000000" w:rsidP="00936931">
      <w:pPr>
        <w:spacing w:after="40"/>
        <w:jc w:val="both"/>
      </w:pPr>
      <w:r>
        <w:rPr>
          <w:rFonts w:ascii="Poppins" w:eastAsia="Poppins" w:hAnsi="Poppins" w:cs="Poppins"/>
        </w:rPr>
        <w:t>• Complete e execute o notebook no computador.</w:t>
      </w:r>
    </w:p>
    <w:p w14:paraId="7F7DCEC8" w14:textId="77777777" w:rsidR="007F4ED0" w:rsidRDefault="00000000" w:rsidP="00936931">
      <w:pPr>
        <w:spacing w:after="40"/>
        <w:jc w:val="both"/>
        <w:rPr>
          <w:rFonts w:ascii="Poppins" w:eastAsia="Poppins" w:hAnsi="Poppins" w:cs="Poppins"/>
        </w:rPr>
      </w:pPr>
      <w:r>
        <w:rPr>
          <w:rFonts w:ascii="Poppins" w:eastAsia="Poppins" w:hAnsi="Poppins" w:cs="Poppins"/>
        </w:rPr>
        <w:t>• Justifique a recomendação com base nos resultados calculados.</w:t>
      </w:r>
    </w:p>
    <w:p w14:paraId="3F0E6557" w14:textId="77777777" w:rsidR="00936931" w:rsidRDefault="00936931" w:rsidP="00936931">
      <w:pPr>
        <w:spacing w:after="40"/>
        <w:jc w:val="both"/>
      </w:pPr>
    </w:p>
    <w:p w14:paraId="1872CFFC" w14:textId="77777777" w:rsidR="007F4ED0" w:rsidRDefault="00000000" w:rsidP="00936931">
      <w:pPr>
        <w:spacing w:after="40"/>
        <w:jc w:val="both"/>
      </w:pPr>
      <w:r>
        <w:rPr>
          <w:rFonts w:ascii="Poppins" w:eastAsia="Poppins" w:hAnsi="Poppins" w:cs="Poppins"/>
          <w:b/>
        </w:rPr>
        <w:t>1. Montem os vetores A, B e C, preservando a ordem das plataformas.</w:t>
      </w:r>
    </w:p>
    <w:p w14:paraId="07A1BDCF" w14:textId="77777777" w:rsidR="007F4ED0" w:rsidRDefault="00000000" w:rsidP="00936931">
      <w:pPr>
        <w:spacing w:after="40"/>
        <w:jc w:val="both"/>
      </w:pPr>
      <w:r>
        <w:rPr>
          <w:rFonts w:ascii="Poppins" w:eastAsia="Poppins" w:hAnsi="Poppins" w:cs="Poppins"/>
        </w:rPr>
        <w:t>A =</w:t>
      </w:r>
    </w:p>
    <w:p w14:paraId="62FB57B5" w14:textId="77777777" w:rsidR="007F4ED0" w:rsidRDefault="00000000" w:rsidP="00936931">
      <w:pPr>
        <w:spacing w:after="40"/>
        <w:jc w:val="both"/>
      </w:pPr>
      <w:r>
        <w:rPr>
          <w:rFonts w:ascii="Poppins" w:eastAsia="Poppins" w:hAnsi="Poppins" w:cs="Poppins"/>
        </w:rPr>
        <w:t>_______________________________________________________________________________________________</w:t>
      </w:r>
    </w:p>
    <w:p w14:paraId="5F60ACB8" w14:textId="77777777" w:rsidR="007F4ED0" w:rsidRDefault="00000000" w:rsidP="00936931">
      <w:pPr>
        <w:spacing w:after="40"/>
        <w:jc w:val="both"/>
      </w:pPr>
      <w:r>
        <w:rPr>
          <w:rFonts w:ascii="Poppins" w:eastAsia="Poppins" w:hAnsi="Poppins" w:cs="Poppins"/>
        </w:rPr>
        <w:t>B =</w:t>
      </w:r>
    </w:p>
    <w:p w14:paraId="1ACEF340" w14:textId="77777777" w:rsidR="007F4ED0" w:rsidRDefault="00000000" w:rsidP="00936931">
      <w:pPr>
        <w:spacing w:after="40"/>
        <w:jc w:val="both"/>
      </w:pPr>
      <w:r>
        <w:rPr>
          <w:rFonts w:ascii="Poppins" w:eastAsia="Poppins" w:hAnsi="Poppins" w:cs="Poppins"/>
        </w:rPr>
        <w:t>_______________________________________________________________________________________________</w:t>
      </w:r>
    </w:p>
    <w:p w14:paraId="1056A104" w14:textId="77777777" w:rsidR="007F4ED0" w:rsidRDefault="00000000" w:rsidP="00936931">
      <w:pPr>
        <w:spacing w:after="40"/>
        <w:jc w:val="both"/>
      </w:pPr>
      <w:r>
        <w:rPr>
          <w:rFonts w:ascii="Poppins" w:eastAsia="Poppins" w:hAnsi="Poppins" w:cs="Poppins"/>
        </w:rPr>
        <w:t>C =</w:t>
      </w:r>
    </w:p>
    <w:p w14:paraId="666BC3DC" w14:textId="77777777" w:rsidR="007F4ED0" w:rsidRDefault="00000000" w:rsidP="00936931">
      <w:pPr>
        <w:spacing w:after="40"/>
        <w:jc w:val="both"/>
      </w:pPr>
      <w:r>
        <w:rPr>
          <w:rFonts w:ascii="Poppins" w:eastAsia="Poppins" w:hAnsi="Poppins" w:cs="Poppins"/>
        </w:rPr>
        <w:t>_______________________________________________________________________________________________</w:t>
      </w:r>
    </w:p>
    <w:p w14:paraId="4F45AB9C" w14:textId="77777777" w:rsidR="007F4ED0" w:rsidRDefault="00000000" w:rsidP="00936931">
      <w:pPr>
        <w:spacing w:after="40"/>
        <w:jc w:val="both"/>
      </w:pPr>
      <w:r>
        <w:rPr>
          <w:rFonts w:ascii="Poppins" w:eastAsia="Poppins" w:hAnsi="Poppins" w:cs="Poppins"/>
          <w:b/>
        </w:rPr>
        <w:t>2. Calculem os vetores F e P.</w:t>
      </w:r>
    </w:p>
    <w:p w14:paraId="3ED54D99" w14:textId="77777777" w:rsidR="007F4ED0" w:rsidRDefault="00000000" w:rsidP="00936931">
      <w:pPr>
        <w:spacing w:after="40"/>
        <w:jc w:val="both"/>
      </w:pPr>
      <w:r>
        <w:rPr>
          <w:rFonts w:ascii="Poppins" w:eastAsia="Poppins" w:hAnsi="Poppins" w:cs="Poppins"/>
        </w:rPr>
        <w:t>F = A + B =</w:t>
      </w:r>
    </w:p>
    <w:p w14:paraId="180EBCD4" w14:textId="77777777" w:rsidR="007F4ED0" w:rsidRDefault="00000000" w:rsidP="00936931">
      <w:pPr>
        <w:spacing w:after="40"/>
        <w:jc w:val="both"/>
      </w:pPr>
      <w:r>
        <w:rPr>
          <w:rFonts w:ascii="Poppins" w:eastAsia="Poppins" w:hAnsi="Poppins" w:cs="Poppins"/>
        </w:rPr>
        <w:t>_______________________________________________________________________________________________</w:t>
      </w:r>
    </w:p>
    <w:p w14:paraId="086EC71E" w14:textId="77777777" w:rsidR="007F4ED0" w:rsidRDefault="00000000" w:rsidP="00936931">
      <w:pPr>
        <w:spacing w:after="40"/>
        <w:jc w:val="both"/>
      </w:pPr>
      <w:r>
        <w:rPr>
          <w:rFonts w:ascii="Poppins" w:eastAsia="Poppins" w:hAnsi="Poppins" w:cs="Poppins"/>
        </w:rPr>
        <w:t>P = F − C =</w:t>
      </w:r>
    </w:p>
    <w:p w14:paraId="1CD982EC" w14:textId="77777777" w:rsidR="007F4ED0" w:rsidRDefault="00000000" w:rsidP="00936931">
      <w:pPr>
        <w:spacing w:after="40"/>
        <w:jc w:val="both"/>
      </w:pPr>
      <w:r>
        <w:rPr>
          <w:rFonts w:ascii="Poppins" w:eastAsia="Poppins" w:hAnsi="Poppins" w:cs="Poppins"/>
        </w:rPr>
        <w:t>_______________________________________________________________________________________________</w:t>
      </w:r>
    </w:p>
    <w:p w14:paraId="5F8053FA" w14:textId="77777777" w:rsidR="007F4ED0" w:rsidRDefault="007F4ED0" w:rsidP="00936931">
      <w:pPr>
        <w:spacing w:after="40"/>
        <w:jc w:val="both"/>
      </w:pPr>
    </w:p>
    <w:p w14:paraId="59227928" w14:textId="77777777" w:rsidR="007F4ED0" w:rsidRDefault="00000000" w:rsidP="00936931">
      <w:pPr>
        <w:spacing w:after="40"/>
        <w:jc w:val="both"/>
      </w:pPr>
      <w:r>
        <w:rPr>
          <w:rFonts w:ascii="Poppins" w:eastAsia="Poppins" w:hAnsi="Poppins" w:cs="Poppins"/>
          <w:b/>
        </w:rPr>
        <w:t>3. Executem os cálculos no Python e comparem as saídas com os resultados da dupla.</w:t>
      </w:r>
    </w:p>
    <w:p w14:paraId="1A8EDD7C" w14:textId="77777777" w:rsidR="007F4ED0" w:rsidRDefault="00000000" w:rsidP="00936931">
      <w:pPr>
        <w:spacing w:after="40"/>
        <w:jc w:val="both"/>
      </w:pPr>
      <w:r>
        <w:rPr>
          <w:rFonts w:ascii="Poppins" w:eastAsia="Poppins" w:hAnsi="Poppins" w:cs="Poppins"/>
        </w:rPr>
        <w:t>As saídas coincidiram com os cálculos? Registrem uma conferência breve:</w:t>
      </w:r>
    </w:p>
    <w:p w14:paraId="75D38B60" w14:textId="4C3221B2" w:rsidR="007F4ED0" w:rsidRDefault="00000000" w:rsidP="00936931">
      <w:pPr>
        <w:spacing w:after="40"/>
        <w:jc w:val="both"/>
      </w:pPr>
      <w:r>
        <w:rPr>
          <w:rFonts w:ascii="Poppins" w:eastAsia="Poppins" w:hAnsi="Poppins" w:cs="Poppins"/>
        </w:rPr>
        <w:t>______________________________________________________</w:t>
      </w:r>
    </w:p>
    <w:p w14:paraId="4F96DDF5" w14:textId="3A438E25" w:rsidR="007F4ED0" w:rsidRDefault="00000000" w:rsidP="00936931">
      <w:pPr>
        <w:spacing w:after="40"/>
        <w:jc w:val="both"/>
      </w:pPr>
      <w:r>
        <w:rPr>
          <w:rFonts w:ascii="Poppins" w:eastAsia="Poppins" w:hAnsi="Poppins" w:cs="Poppins"/>
        </w:rPr>
        <w:t>______________________________________________________</w:t>
      </w:r>
    </w:p>
    <w:p w14:paraId="69CDD20C" w14:textId="4CB0EB2C" w:rsidR="007F4ED0" w:rsidRDefault="00000000" w:rsidP="00936931">
      <w:pPr>
        <w:spacing w:after="40"/>
        <w:jc w:val="both"/>
      </w:pPr>
      <w:r>
        <w:rPr>
          <w:rFonts w:ascii="Poppins" w:eastAsia="Poppins" w:hAnsi="Poppins" w:cs="Poppins"/>
        </w:rPr>
        <w:t>______________________________________________________</w:t>
      </w:r>
    </w:p>
    <w:p w14:paraId="18001298" w14:textId="77777777" w:rsidR="007F4ED0" w:rsidRDefault="00000000" w:rsidP="00936931">
      <w:pPr>
        <w:spacing w:after="40"/>
        <w:jc w:val="both"/>
      </w:pPr>
      <w:r>
        <w:rPr>
          <w:rFonts w:ascii="Poppins" w:eastAsia="Poppins" w:hAnsi="Poppins" w:cs="Poppins"/>
          <w:b/>
        </w:rPr>
        <w:t>4. Analisem o vetor P.</w:t>
      </w:r>
    </w:p>
    <w:p w14:paraId="55D60AD6" w14:textId="77777777" w:rsidR="007F4ED0" w:rsidRDefault="00000000" w:rsidP="00936931">
      <w:pPr>
        <w:spacing w:after="40"/>
        <w:jc w:val="both"/>
      </w:pPr>
      <w:r>
        <w:rPr>
          <w:rFonts w:ascii="Poppins" w:eastAsia="Poppins" w:hAnsi="Poppins" w:cs="Poppins"/>
        </w:rPr>
        <w:t>a) Quais são os dois maiores valores de P e o que eles representam?</w:t>
      </w:r>
    </w:p>
    <w:p w14:paraId="0F6AA7BC" w14:textId="3A3AC6A2" w:rsidR="007F4ED0" w:rsidRDefault="00000000" w:rsidP="00936931">
      <w:pPr>
        <w:spacing w:after="40"/>
        <w:jc w:val="both"/>
      </w:pPr>
      <w:r>
        <w:rPr>
          <w:rFonts w:ascii="Poppins" w:eastAsia="Poppins" w:hAnsi="Poppins" w:cs="Poppins"/>
        </w:rPr>
        <w:t>______________________________________________________</w:t>
      </w:r>
    </w:p>
    <w:p w14:paraId="09B191AB" w14:textId="7BE311E9" w:rsidR="007F4ED0" w:rsidRDefault="00000000" w:rsidP="00936931">
      <w:pPr>
        <w:spacing w:after="40"/>
        <w:jc w:val="both"/>
      </w:pPr>
      <w:r>
        <w:rPr>
          <w:rFonts w:ascii="Poppins" w:eastAsia="Poppins" w:hAnsi="Poppins" w:cs="Poppins"/>
        </w:rPr>
        <w:t>______________________________________________________</w:t>
      </w:r>
    </w:p>
    <w:p w14:paraId="2DD68C39" w14:textId="77777777" w:rsidR="0082767A" w:rsidRDefault="0082767A" w:rsidP="00936931">
      <w:pPr>
        <w:spacing w:after="40"/>
        <w:jc w:val="both"/>
        <w:rPr>
          <w:rFonts w:ascii="Poppins" w:eastAsia="Poppins" w:hAnsi="Poppins" w:cs="Poppins"/>
        </w:rPr>
      </w:pPr>
    </w:p>
    <w:p w14:paraId="0EB6BE47" w14:textId="51330869" w:rsidR="007F4ED0" w:rsidRDefault="00000000" w:rsidP="00936931">
      <w:pPr>
        <w:spacing w:after="40"/>
        <w:jc w:val="both"/>
      </w:pPr>
      <w:r>
        <w:rPr>
          <w:rFonts w:ascii="Poppins" w:eastAsia="Poppins" w:hAnsi="Poppins" w:cs="Poppins"/>
        </w:rPr>
        <w:t>b) Quais plataformas têm pontuação positiva? O que isso indica?</w:t>
      </w:r>
    </w:p>
    <w:p w14:paraId="13AE7433" w14:textId="1ACE25A6" w:rsidR="007F4ED0" w:rsidRDefault="00000000" w:rsidP="00936931">
      <w:pPr>
        <w:spacing w:after="40"/>
        <w:jc w:val="both"/>
      </w:pPr>
      <w:r>
        <w:rPr>
          <w:rFonts w:ascii="Poppins" w:eastAsia="Poppins" w:hAnsi="Poppins" w:cs="Poppins"/>
        </w:rPr>
        <w:t>______________________________________________________</w:t>
      </w:r>
    </w:p>
    <w:p w14:paraId="26AC8A2B" w14:textId="71871AF5" w:rsidR="007F4ED0" w:rsidRDefault="00000000" w:rsidP="00936931">
      <w:pPr>
        <w:spacing w:after="40"/>
        <w:jc w:val="both"/>
      </w:pPr>
      <w:r>
        <w:rPr>
          <w:rFonts w:ascii="Poppins" w:eastAsia="Poppins" w:hAnsi="Poppins" w:cs="Poppins"/>
        </w:rPr>
        <w:t>______________________________________________________</w:t>
      </w:r>
    </w:p>
    <w:p w14:paraId="443D4B98" w14:textId="6722180C" w:rsidR="007F4ED0" w:rsidRDefault="00000000" w:rsidP="00936931">
      <w:pPr>
        <w:spacing w:after="40"/>
        <w:jc w:val="both"/>
      </w:pPr>
      <w:r>
        <w:rPr>
          <w:rFonts w:ascii="Poppins" w:eastAsia="Poppins" w:hAnsi="Poppins" w:cs="Poppins"/>
        </w:rPr>
        <w:t>______________________________________________________</w:t>
      </w:r>
    </w:p>
    <w:p w14:paraId="7E89D3FE" w14:textId="77777777" w:rsidR="007F4ED0" w:rsidRDefault="00000000" w:rsidP="00936931">
      <w:pPr>
        <w:spacing w:after="40"/>
        <w:jc w:val="both"/>
      </w:pPr>
      <w:r>
        <w:rPr>
          <w:rFonts w:ascii="Poppins" w:eastAsia="Poppins" w:hAnsi="Poppins" w:cs="Poppins"/>
        </w:rPr>
        <w:t>c) Quais plataformas têm pontuação negativa? O que isso indica?</w:t>
      </w:r>
    </w:p>
    <w:p w14:paraId="0896A5F2" w14:textId="220165B2" w:rsidR="007F4ED0" w:rsidRDefault="00000000" w:rsidP="00936931">
      <w:pPr>
        <w:spacing w:after="40"/>
        <w:jc w:val="both"/>
      </w:pPr>
      <w:r>
        <w:rPr>
          <w:rFonts w:ascii="Poppins" w:eastAsia="Poppins" w:hAnsi="Poppins" w:cs="Poppins"/>
        </w:rPr>
        <w:t>______________________________________________________</w:t>
      </w:r>
    </w:p>
    <w:p w14:paraId="1668F355" w14:textId="2AA70F45" w:rsidR="007F4ED0" w:rsidRDefault="00000000" w:rsidP="00936931">
      <w:pPr>
        <w:spacing w:after="40"/>
        <w:jc w:val="both"/>
      </w:pPr>
      <w:r>
        <w:rPr>
          <w:rFonts w:ascii="Poppins" w:eastAsia="Poppins" w:hAnsi="Poppins" w:cs="Poppins"/>
        </w:rPr>
        <w:t>______________________________________________________</w:t>
      </w:r>
    </w:p>
    <w:p w14:paraId="534BC31E" w14:textId="660186FB" w:rsidR="007F4ED0" w:rsidRDefault="00000000" w:rsidP="00936931">
      <w:pPr>
        <w:spacing w:after="40"/>
        <w:jc w:val="both"/>
      </w:pPr>
      <w:r>
        <w:rPr>
          <w:rFonts w:ascii="Poppins" w:eastAsia="Poppins" w:hAnsi="Poppins" w:cs="Poppins"/>
        </w:rPr>
        <w:t>______________________________________________________</w:t>
      </w:r>
    </w:p>
    <w:p w14:paraId="1C893B6E" w14:textId="77777777" w:rsidR="007F4ED0" w:rsidRDefault="00000000" w:rsidP="00936931">
      <w:pPr>
        <w:spacing w:after="40"/>
        <w:jc w:val="both"/>
      </w:pPr>
      <w:r>
        <w:rPr>
          <w:rFonts w:ascii="Poppins" w:eastAsia="Poppins" w:hAnsi="Poppins" w:cs="Poppins"/>
          <w:b/>
        </w:rPr>
        <w:t>5. Recomendem duas plataformas para iniciar a campanha e justifiquem a escolha com os resultados.</w:t>
      </w:r>
    </w:p>
    <w:p w14:paraId="57B9A328" w14:textId="63A43EDF" w:rsidR="007F4ED0" w:rsidRDefault="00000000" w:rsidP="00936931">
      <w:pPr>
        <w:spacing w:after="40"/>
        <w:jc w:val="both"/>
      </w:pPr>
      <w:r>
        <w:rPr>
          <w:rFonts w:ascii="Poppins" w:eastAsia="Poppins" w:hAnsi="Poppins" w:cs="Poppins"/>
        </w:rPr>
        <w:t>______________________________________________________</w:t>
      </w:r>
    </w:p>
    <w:p w14:paraId="07B51837" w14:textId="2F0CDC3C" w:rsidR="007F4ED0" w:rsidRDefault="00000000" w:rsidP="00936931">
      <w:pPr>
        <w:spacing w:after="40"/>
        <w:jc w:val="both"/>
      </w:pPr>
      <w:r>
        <w:rPr>
          <w:rFonts w:ascii="Poppins" w:eastAsia="Poppins" w:hAnsi="Poppins" w:cs="Poppins"/>
        </w:rPr>
        <w:t>______________________________________________________</w:t>
      </w:r>
    </w:p>
    <w:p w14:paraId="496EB1EC" w14:textId="1B69C0DE" w:rsidR="007F4ED0" w:rsidRDefault="00000000" w:rsidP="00936931">
      <w:pPr>
        <w:spacing w:after="40"/>
        <w:jc w:val="both"/>
      </w:pPr>
      <w:r>
        <w:rPr>
          <w:rFonts w:ascii="Poppins" w:eastAsia="Poppins" w:hAnsi="Poppins" w:cs="Poppins"/>
        </w:rPr>
        <w:t>______________________________________________________</w:t>
      </w:r>
    </w:p>
    <w:p w14:paraId="36AC9090" w14:textId="4318BAAC" w:rsidR="007F4ED0" w:rsidRDefault="00000000" w:rsidP="00936931">
      <w:pPr>
        <w:spacing w:after="40"/>
        <w:jc w:val="both"/>
      </w:pPr>
      <w:r>
        <w:rPr>
          <w:rFonts w:ascii="Poppins" w:eastAsia="Poppins" w:hAnsi="Poppins" w:cs="Poppins"/>
        </w:rPr>
        <w:t>______________________________________________________</w:t>
      </w:r>
    </w:p>
    <w:p w14:paraId="1532B863" w14:textId="26BE30E7" w:rsidR="007F4ED0" w:rsidRDefault="00000000" w:rsidP="00936931">
      <w:pPr>
        <w:spacing w:after="40"/>
        <w:jc w:val="both"/>
      </w:pPr>
      <w:r>
        <w:rPr>
          <w:rFonts w:ascii="Poppins" w:eastAsia="Poppins" w:hAnsi="Poppins" w:cs="Poppins"/>
        </w:rPr>
        <w:t>_______________________________________________________________________________________________</w:t>
      </w:r>
      <w:r w:rsidR="0082767A">
        <w:rPr>
          <w:rFonts w:ascii="Poppins" w:eastAsia="Poppins" w:hAnsi="Poppins" w:cs="Poppins"/>
        </w:rPr>
        <w:t>.</w:t>
      </w:r>
    </w:p>
    <w:sectPr w:rsidR="007F4ED0" w:rsidSect="00BB7876">
      <w:headerReference w:type="default" r:id="rId13"/>
      <w:footerReference w:type="even" r:id="rId14"/>
      <w:footerReference w:type="default" r:id="rId15"/>
      <w:pgSz w:w="11907" w:h="16840" w:code="9"/>
      <w:pgMar w:top="851" w:right="1134" w:bottom="1276" w:left="1134" w:header="34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20A2AB" w14:textId="77777777" w:rsidR="00BF3A8F" w:rsidRDefault="00BF3A8F">
      <w:r>
        <w:separator/>
      </w:r>
    </w:p>
  </w:endnote>
  <w:endnote w:type="continuationSeparator" w:id="0">
    <w:p w14:paraId="43D74A07" w14:textId="77777777" w:rsidR="00BF3A8F" w:rsidRDefault="00BF3A8F">
      <w:r>
        <w:continuationSeparator/>
      </w:r>
    </w:p>
  </w:endnote>
  <w:endnote w:type="continuationNotice" w:id="1">
    <w:p w14:paraId="6BF41DE4" w14:textId="77777777" w:rsidR="00BF3A8F" w:rsidRDefault="00BF3A8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oppins">
    <w:charset w:val="00"/>
    <w:family w:val="auto"/>
    <w:pitch w:val="variable"/>
    <w:sig w:usb0="00008007" w:usb1="00000000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8388D" w14:textId="77777777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115E4A60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E991E" w14:textId="77777777" w:rsidR="007F4ED0" w:rsidRDefault="00000000">
    <w:pPr>
      <w:jc w:val="center"/>
    </w:pPr>
    <w:r>
      <w:rPr>
        <w:rFonts w:ascii="Poppins" w:eastAsia="Poppins" w:hAnsi="Poppins" w:cs="Poppins"/>
        <w:sz w:val="18"/>
      </w:rPr>
      <w:t>Técnico em Ciência de Dados    |    Matemática e Estatística para Ciência de Dados    |    Semana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359869" w14:textId="77777777" w:rsidR="00BF3A8F" w:rsidRDefault="00BF3A8F">
      <w:r>
        <w:separator/>
      </w:r>
    </w:p>
  </w:footnote>
  <w:footnote w:type="continuationSeparator" w:id="0">
    <w:p w14:paraId="4E2720E6" w14:textId="77777777" w:rsidR="00BF3A8F" w:rsidRDefault="00BF3A8F">
      <w:r>
        <w:continuationSeparator/>
      </w:r>
    </w:p>
  </w:footnote>
  <w:footnote w:type="continuationNotice" w:id="1">
    <w:p w14:paraId="203A6669" w14:textId="77777777" w:rsidR="00BF3A8F" w:rsidRDefault="00BF3A8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C2DC8" w14:textId="77777777" w:rsidR="00814E58" w:rsidRDefault="00553CA2" w:rsidP="00553CA2">
    <w:pPr>
      <w:pStyle w:val="Cabealho"/>
      <w:jc w:val="right"/>
    </w:pPr>
    <w:r w:rsidRPr="00553CA2">
      <w:rPr>
        <w:noProof/>
      </w:rPr>
      <w:drawing>
        <wp:inline distT="0" distB="0" distL="0" distR="0" wp14:anchorId="75BF02F6" wp14:editId="3BE17BC6">
          <wp:extent cx="1879182" cy="847047"/>
          <wp:effectExtent l="0" t="0" r="6985" b="0"/>
          <wp:docPr id="20" name="Imagem 2" descr="Logotipo&#10;&#10;O conteúdo gerado por IA pode estar incorreto.">
            <a:extLst xmlns:a="http://schemas.openxmlformats.org/drawingml/2006/main">
              <a:ext uri="{FF2B5EF4-FFF2-40B4-BE49-F238E27FC236}">
                <a16:creationId xmlns:a16="http://schemas.microsoft.com/office/drawing/2014/main" id="{DFED7B17-7412-2A0A-42AC-5179D79E55F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2" descr="Logotipo&#10;&#10;O conteúdo gerado por IA pode estar incorreto.">
                    <a:extLst>
                      <a:ext uri="{FF2B5EF4-FFF2-40B4-BE49-F238E27FC236}">
                        <a16:creationId xmlns:a16="http://schemas.microsoft.com/office/drawing/2014/main" id="{DFED7B17-7412-2A0A-42AC-5179D79E55F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rcRect l="12785" t="25688" r="12554" b="26728"/>
                  <a:stretch>
                    <a:fillRect/>
                  </a:stretch>
                </pic:blipFill>
                <pic:spPr>
                  <a:xfrm>
                    <a:off x="0" y="0"/>
                    <a:ext cx="1879182" cy="8470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A4E65"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C7E97"/>
    <w:multiLevelType w:val="multilevel"/>
    <w:tmpl w:val="84949EFA"/>
    <w:lvl w:ilvl="0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020CB8"/>
    <w:multiLevelType w:val="hybridMultilevel"/>
    <w:tmpl w:val="3BCECFF2"/>
    <w:lvl w:ilvl="0" w:tplc="05BC6F82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917539"/>
    <w:multiLevelType w:val="hybridMultilevel"/>
    <w:tmpl w:val="A10CC8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183BB0"/>
    <w:multiLevelType w:val="hybridMultilevel"/>
    <w:tmpl w:val="5964AAB6"/>
    <w:lvl w:ilvl="0" w:tplc="0416000F">
      <w:start w:val="3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EB430A"/>
    <w:multiLevelType w:val="multilevel"/>
    <w:tmpl w:val="84949EFA"/>
    <w:lvl w:ilvl="0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E20342"/>
    <w:multiLevelType w:val="hybridMultilevel"/>
    <w:tmpl w:val="213A1842"/>
    <w:lvl w:ilvl="0" w:tplc="0416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DE0979"/>
    <w:multiLevelType w:val="hybridMultilevel"/>
    <w:tmpl w:val="A68E0A2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2A498C"/>
    <w:multiLevelType w:val="hybridMultilevel"/>
    <w:tmpl w:val="148CA2A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EA38C2"/>
    <w:multiLevelType w:val="hybridMultilevel"/>
    <w:tmpl w:val="BC464D2A"/>
    <w:lvl w:ilvl="0" w:tplc="0416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9117D0"/>
    <w:multiLevelType w:val="hybridMultilevel"/>
    <w:tmpl w:val="7E4A5796"/>
    <w:lvl w:ilvl="0" w:tplc="04160001">
      <w:start w:val="1"/>
      <w:numFmt w:val="bullet"/>
      <w:lvlText w:val=""/>
      <w:lvlJc w:val="left"/>
      <w:pPr>
        <w:ind w:left="546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618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690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762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834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906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978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1050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11224" w:hanging="360"/>
      </w:pPr>
      <w:rPr>
        <w:rFonts w:ascii="Wingdings" w:hAnsi="Wingdings" w:hint="default"/>
      </w:rPr>
    </w:lvl>
  </w:abstractNum>
  <w:abstractNum w:abstractNumId="10" w15:restartNumberingAfterBreak="0">
    <w:nsid w:val="2C2D05A5"/>
    <w:multiLevelType w:val="hybridMultilevel"/>
    <w:tmpl w:val="84949EFA"/>
    <w:lvl w:ilvl="0" w:tplc="8C36766E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8419B6"/>
    <w:multiLevelType w:val="multilevel"/>
    <w:tmpl w:val="207E0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381621"/>
    <w:multiLevelType w:val="hybridMultilevel"/>
    <w:tmpl w:val="764A9356"/>
    <w:lvl w:ilvl="0" w:tplc="F12E053E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995FFA"/>
    <w:multiLevelType w:val="hybridMultilevel"/>
    <w:tmpl w:val="79065F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3BC2D4E"/>
    <w:multiLevelType w:val="hybridMultilevel"/>
    <w:tmpl w:val="8C7E481A"/>
    <w:lvl w:ilvl="0" w:tplc="2DFC7AAE">
      <w:numFmt w:val="bullet"/>
      <w:lvlText w:val="•"/>
      <w:lvlJc w:val="left"/>
      <w:pPr>
        <w:ind w:left="720" w:hanging="360"/>
      </w:pPr>
      <w:rPr>
        <w:rFonts w:ascii="Poppins" w:eastAsia="Poppins" w:hAnsi="Poppins" w:cs="Poppin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4657EC"/>
    <w:multiLevelType w:val="hybridMultilevel"/>
    <w:tmpl w:val="72B4C614"/>
    <w:lvl w:ilvl="0" w:tplc="514E79FE">
      <w:start w:val="1"/>
      <w:numFmt w:val="decimal"/>
      <w:lvlText w:val="%1."/>
      <w:lvlJc w:val="left"/>
      <w:pPr>
        <w:ind w:left="1401" w:hanging="360"/>
      </w:pPr>
      <w:rPr>
        <w:rFonts w:cs="Poppins"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121" w:hanging="360"/>
      </w:pPr>
    </w:lvl>
    <w:lvl w:ilvl="2" w:tplc="0416001B" w:tentative="1">
      <w:start w:val="1"/>
      <w:numFmt w:val="lowerRoman"/>
      <w:lvlText w:val="%3."/>
      <w:lvlJc w:val="right"/>
      <w:pPr>
        <w:ind w:left="2841" w:hanging="180"/>
      </w:pPr>
    </w:lvl>
    <w:lvl w:ilvl="3" w:tplc="0416000F" w:tentative="1">
      <w:start w:val="1"/>
      <w:numFmt w:val="decimal"/>
      <w:lvlText w:val="%4."/>
      <w:lvlJc w:val="left"/>
      <w:pPr>
        <w:ind w:left="3561" w:hanging="360"/>
      </w:pPr>
    </w:lvl>
    <w:lvl w:ilvl="4" w:tplc="04160019" w:tentative="1">
      <w:start w:val="1"/>
      <w:numFmt w:val="lowerLetter"/>
      <w:lvlText w:val="%5."/>
      <w:lvlJc w:val="left"/>
      <w:pPr>
        <w:ind w:left="4281" w:hanging="360"/>
      </w:pPr>
    </w:lvl>
    <w:lvl w:ilvl="5" w:tplc="0416001B" w:tentative="1">
      <w:start w:val="1"/>
      <w:numFmt w:val="lowerRoman"/>
      <w:lvlText w:val="%6."/>
      <w:lvlJc w:val="right"/>
      <w:pPr>
        <w:ind w:left="5001" w:hanging="180"/>
      </w:pPr>
    </w:lvl>
    <w:lvl w:ilvl="6" w:tplc="0416000F" w:tentative="1">
      <w:start w:val="1"/>
      <w:numFmt w:val="decimal"/>
      <w:lvlText w:val="%7."/>
      <w:lvlJc w:val="left"/>
      <w:pPr>
        <w:ind w:left="5721" w:hanging="360"/>
      </w:pPr>
    </w:lvl>
    <w:lvl w:ilvl="7" w:tplc="04160019" w:tentative="1">
      <w:start w:val="1"/>
      <w:numFmt w:val="lowerLetter"/>
      <w:lvlText w:val="%8."/>
      <w:lvlJc w:val="left"/>
      <w:pPr>
        <w:ind w:left="6441" w:hanging="360"/>
      </w:pPr>
    </w:lvl>
    <w:lvl w:ilvl="8" w:tplc="0416001B" w:tentative="1">
      <w:start w:val="1"/>
      <w:numFmt w:val="lowerRoman"/>
      <w:lvlText w:val="%9."/>
      <w:lvlJc w:val="right"/>
      <w:pPr>
        <w:ind w:left="7161" w:hanging="180"/>
      </w:pPr>
    </w:lvl>
  </w:abstractNum>
  <w:abstractNum w:abstractNumId="16" w15:restartNumberingAfterBreak="0">
    <w:nsid w:val="640D2610"/>
    <w:multiLevelType w:val="hybridMultilevel"/>
    <w:tmpl w:val="201E8C04"/>
    <w:lvl w:ilvl="0" w:tplc="2DFC7AAE">
      <w:numFmt w:val="bullet"/>
      <w:lvlText w:val="•"/>
      <w:lvlJc w:val="left"/>
      <w:pPr>
        <w:ind w:left="720" w:hanging="360"/>
      </w:pPr>
      <w:rPr>
        <w:rFonts w:ascii="Poppins" w:eastAsia="Poppins" w:hAnsi="Poppins" w:cs="Poppin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F40ABF"/>
    <w:multiLevelType w:val="hybridMultilevel"/>
    <w:tmpl w:val="E1A05944"/>
    <w:lvl w:ilvl="0" w:tplc="0416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0A75D8"/>
    <w:multiLevelType w:val="hybridMultilevel"/>
    <w:tmpl w:val="764A9356"/>
    <w:lvl w:ilvl="0" w:tplc="F12E053E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1A1B97"/>
    <w:multiLevelType w:val="hybridMultilevel"/>
    <w:tmpl w:val="286E468C"/>
    <w:lvl w:ilvl="0" w:tplc="B4D4DA4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E4E214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ED4705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2BCDE7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186F40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D20CD5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54681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E5A601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3E6C85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96F64F3"/>
    <w:multiLevelType w:val="multilevel"/>
    <w:tmpl w:val="5D6EE048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927" w:hanging="360"/>
      </w:pPr>
      <w:rPr>
        <w:rFonts w:hint="default"/>
        <w:b/>
        <w:bCs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7B5703E9"/>
    <w:multiLevelType w:val="hybridMultilevel"/>
    <w:tmpl w:val="505EBC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397125518">
    <w:abstractNumId w:val="9"/>
  </w:num>
  <w:num w:numId="2" w16cid:durableId="1077240038">
    <w:abstractNumId w:val="10"/>
  </w:num>
  <w:num w:numId="3" w16cid:durableId="1232807930">
    <w:abstractNumId w:val="21"/>
  </w:num>
  <w:num w:numId="4" w16cid:durableId="1987464196">
    <w:abstractNumId w:val="13"/>
  </w:num>
  <w:num w:numId="5" w16cid:durableId="565145517">
    <w:abstractNumId w:val="19"/>
  </w:num>
  <w:num w:numId="6" w16cid:durableId="170532464">
    <w:abstractNumId w:val="11"/>
  </w:num>
  <w:num w:numId="7" w16cid:durableId="705905332">
    <w:abstractNumId w:val="12"/>
  </w:num>
  <w:num w:numId="8" w16cid:durableId="1443955292">
    <w:abstractNumId w:val="18"/>
  </w:num>
  <w:num w:numId="9" w16cid:durableId="1846168302">
    <w:abstractNumId w:val="5"/>
  </w:num>
  <w:num w:numId="10" w16cid:durableId="15354777">
    <w:abstractNumId w:val="6"/>
  </w:num>
  <w:num w:numId="11" w16cid:durableId="1266115109">
    <w:abstractNumId w:val="3"/>
  </w:num>
  <w:num w:numId="12" w16cid:durableId="843277330">
    <w:abstractNumId w:val="4"/>
  </w:num>
  <w:num w:numId="13" w16cid:durableId="1403598019">
    <w:abstractNumId w:val="1"/>
  </w:num>
  <w:num w:numId="14" w16cid:durableId="1631129387">
    <w:abstractNumId w:val="8"/>
  </w:num>
  <w:num w:numId="15" w16cid:durableId="458039482">
    <w:abstractNumId w:val="17"/>
  </w:num>
  <w:num w:numId="16" w16cid:durableId="1817794325">
    <w:abstractNumId w:val="0"/>
  </w:num>
  <w:num w:numId="17" w16cid:durableId="184682380">
    <w:abstractNumId w:val="20"/>
  </w:num>
  <w:num w:numId="18" w16cid:durableId="1814132955">
    <w:abstractNumId w:val="15"/>
  </w:num>
  <w:num w:numId="19" w16cid:durableId="835799902">
    <w:abstractNumId w:val="2"/>
  </w:num>
  <w:num w:numId="20" w16cid:durableId="1750737345">
    <w:abstractNumId w:val="16"/>
  </w:num>
  <w:num w:numId="21" w16cid:durableId="133642572">
    <w:abstractNumId w:val="14"/>
  </w:num>
  <w:num w:numId="22" w16cid:durableId="1379235664">
    <w:abstractNumId w:val="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7A8"/>
    <w:rsid w:val="000078C2"/>
    <w:rsid w:val="000278D8"/>
    <w:rsid w:val="00042351"/>
    <w:rsid w:val="00043972"/>
    <w:rsid w:val="0004668A"/>
    <w:rsid w:val="00062ADC"/>
    <w:rsid w:val="00093C5A"/>
    <w:rsid w:val="0009495D"/>
    <w:rsid w:val="00097C3A"/>
    <w:rsid w:val="000A4E65"/>
    <w:rsid w:val="000C6619"/>
    <w:rsid w:val="000E08EB"/>
    <w:rsid w:val="000F7DE9"/>
    <w:rsid w:val="00124756"/>
    <w:rsid w:val="00134FD1"/>
    <w:rsid w:val="001423C4"/>
    <w:rsid w:val="00143515"/>
    <w:rsid w:val="00160195"/>
    <w:rsid w:val="001A2D86"/>
    <w:rsid w:val="001A32C9"/>
    <w:rsid w:val="001C1664"/>
    <w:rsid w:val="001C3267"/>
    <w:rsid w:val="001C335A"/>
    <w:rsid w:val="001C466A"/>
    <w:rsid w:val="001D6F69"/>
    <w:rsid w:val="001E7BC0"/>
    <w:rsid w:val="002157C2"/>
    <w:rsid w:val="00220531"/>
    <w:rsid w:val="002344C7"/>
    <w:rsid w:val="002372B1"/>
    <w:rsid w:val="002413AC"/>
    <w:rsid w:val="00252F67"/>
    <w:rsid w:val="00256D8D"/>
    <w:rsid w:val="002626CF"/>
    <w:rsid w:val="002632D3"/>
    <w:rsid w:val="00264B6B"/>
    <w:rsid w:val="0028205D"/>
    <w:rsid w:val="00290274"/>
    <w:rsid w:val="002A3962"/>
    <w:rsid w:val="002A6788"/>
    <w:rsid w:val="002B1835"/>
    <w:rsid w:val="002C37EF"/>
    <w:rsid w:val="002C6EC9"/>
    <w:rsid w:val="002D00EA"/>
    <w:rsid w:val="002D1A6D"/>
    <w:rsid w:val="002D51E3"/>
    <w:rsid w:val="002E2C96"/>
    <w:rsid w:val="002E6314"/>
    <w:rsid w:val="002F261D"/>
    <w:rsid w:val="003009B4"/>
    <w:rsid w:val="003031BD"/>
    <w:rsid w:val="003338E6"/>
    <w:rsid w:val="003365AE"/>
    <w:rsid w:val="00351904"/>
    <w:rsid w:val="00367C72"/>
    <w:rsid w:val="00376F50"/>
    <w:rsid w:val="00382C6D"/>
    <w:rsid w:val="003B6A25"/>
    <w:rsid w:val="003C032E"/>
    <w:rsid w:val="003D59BE"/>
    <w:rsid w:val="003D71CA"/>
    <w:rsid w:val="003E5C1B"/>
    <w:rsid w:val="003F59FC"/>
    <w:rsid w:val="00404257"/>
    <w:rsid w:val="00421108"/>
    <w:rsid w:val="00454835"/>
    <w:rsid w:val="00464B32"/>
    <w:rsid w:val="00491C71"/>
    <w:rsid w:val="004A3F4D"/>
    <w:rsid w:val="004B66A3"/>
    <w:rsid w:val="004C1DC4"/>
    <w:rsid w:val="004E713D"/>
    <w:rsid w:val="0052049D"/>
    <w:rsid w:val="0054497C"/>
    <w:rsid w:val="0054587F"/>
    <w:rsid w:val="005517B2"/>
    <w:rsid w:val="0055195D"/>
    <w:rsid w:val="00553CA2"/>
    <w:rsid w:val="005708B2"/>
    <w:rsid w:val="0057734F"/>
    <w:rsid w:val="00583D9F"/>
    <w:rsid w:val="00585F34"/>
    <w:rsid w:val="00593036"/>
    <w:rsid w:val="005A3F50"/>
    <w:rsid w:val="005A5A09"/>
    <w:rsid w:val="005E4165"/>
    <w:rsid w:val="005F74BB"/>
    <w:rsid w:val="0060776C"/>
    <w:rsid w:val="0061300E"/>
    <w:rsid w:val="0063273B"/>
    <w:rsid w:val="00660FDF"/>
    <w:rsid w:val="00676B29"/>
    <w:rsid w:val="006A08BF"/>
    <w:rsid w:val="006A3974"/>
    <w:rsid w:val="006A5D57"/>
    <w:rsid w:val="006B3AE9"/>
    <w:rsid w:val="006F4A01"/>
    <w:rsid w:val="0070160A"/>
    <w:rsid w:val="007244B2"/>
    <w:rsid w:val="007671B4"/>
    <w:rsid w:val="00773A8C"/>
    <w:rsid w:val="0078262D"/>
    <w:rsid w:val="007A1275"/>
    <w:rsid w:val="007B1367"/>
    <w:rsid w:val="007B6ABF"/>
    <w:rsid w:val="007F4ED0"/>
    <w:rsid w:val="00801C1B"/>
    <w:rsid w:val="00813F69"/>
    <w:rsid w:val="00814E58"/>
    <w:rsid w:val="0082681D"/>
    <w:rsid w:val="0082767A"/>
    <w:rsid w:val="0083474B"/>
    <w:rsid w:val="00841D59"/>
    <w:rsid w:val="00844F1F"/>
    <w:rsid w:val="00851368"/>
    <w:rsid w:val="008752DB"/>
    <w:rsid w:val="008925A9"/>
    <w:rsid w:val="008A4812"/>
    <w:rsid w:val="008B4C24"/>
    <w:rsid w:val="008F775A"/>
    <w:rsid w:val="0090468E"/>
    <w:rsid w:val="009115AD"/>
    <w:rsid w:val="00913FDA"/>
    <w:rsid w:val="009149AC"/>
    <w:rsid w:val="0092769D"/>
    <w:rsid w:val="00936931"/>
    <w:rsid w:val="0096325A"/>
    <w:rsid w:val="00966015"/>
    <w:rsid w:val="00980DAE"/>
    <w:rsid w:val="0098379F"/>
    <w:rsid w:val="009856CF"/>
    <w:rsid w:val="00985899"/>
    <w:rsid w:val="00995CD0"/>
    <w:rsid w:val="009A52AD"/>
    <w:rsid w:val="009B33B6"/>
    <w:rsid w:val="009C7DC8"/>
    <w:rsid w:val="009E3043"/>
    <w:rsid w:val="009E34DF"/>
    <w:rsid w:val="00A06921"/>
    <w:rsid w:val="00A10E15"/>
    <w:rsid w:val="00A1626A"/>
    <w:rsid w:val="00A2030C"/>
    <w:rsid w:val="00A328D6"/>
    <w:rsid w:val="00AA60A0"/>
    <w:rsid w:val="00AC30C1"/>
    <w:rsid w:val="00AD78A6"/>
    <w:rsid w:val="00AE26C4"/>
    <w:rsid w:val="00AE49EC"/>
    <w:rsid w:val="00B33963"/>
    <w:rsid w:val="00B45591"/>
    <w:rsid w:val="00B45FA6"/>
    <w:rsid w:val="00B61C52"/>
    <w:rsid w:val="00B74CC8"/>
    <w:rsid w:val="00BA6A76"/>
    <w:rsid w:val="00BB03AB"/>
    <w:rsid w:val="00BB25A6"/>
    <w:rsid w:val="00BB7091"/>
    <w:rsid w:val="00BB7876"/>
    <w:rsid w:val="00BE553C"/>
    <w:rsid w:val="00BE7FAA"/>
    <w:rsid w:val="00BF3A8F"/>
    <w:rsid w:val="00C05BE3"/>
    <w:rsid w:val="00C05E49"/>
    <w:rsid w:val="00C12E4A"/>
    <w:rsid w:val="00C20C18"/>
    <w:rsid w:val="00C42339"/>
    <w:rsid w:val="00C4723D"/>
    <w:rsid w:val="00C5580E"/>
    <w:rsid w:val="00C6070E"/>
    <w:rsid w:val="00C62CE1"/>
    <w:rsid w:val="00C95798"/>
    <w:rsid w:val="00CA4523"/>
    <w:rsid w:val="00CC2A45"/>
    <w:rsid w:val="00CD4B10"/>
    <w:rsid w:val="00CD7909"/>
    <w:rsid w:val="00CF76E4"/>
    <w:rsid w:val="00D03B93"/>
    <w:rsid w:val="00D05B9C"/>
    <w:rsid w:val="00D1050D"/>
    <w:rsid w:val="00D21C55"/>
    <w:rsid w:val="00D553AB"/>
    <w:rsid w:val="00D61A8F"/>
    <w:rsid w:val="00D62AD0"/>
    <w:rsid w:val="00D910E2"/>
    <w:rsid w:val="00DD1223"/>
    <w:rsid w:val="00DD5204"/>
    <w:rsid w:val="00DE0C0D"/>
    <w:rsid w:val="00E10D86"/>
    <w:rsid w:val="00E227A8"/>
    <w:rsid w:val="00E338E7"/>
    <w:rsid w:val="00E400A6"/>
    <w:rsid w:val="00E52EDB"/>
    <w:rsid w:val="00E56DFE"/>
    <w:rsid w:val="00E5722A"/>
    <w:rsid w:val="00E61EDC"/>
    <w:rsid w:val="00E65126"/>
    <w:rsid w:val="00E71901"/>
    <w:rsid w:val="00E73E76"/>
    <w:rsid w:val="00E77AF3"/>
    <w:rsid w:val="00E91CA8"/>
    <w:rsid w:val="00EA3B37"/>
    <w:rsid w:val="00EF2EB4"/>
    <w:rsid w:val="00EF47B1"/>
    <w:rsid w:val="00EF4AFE"/>
    <w:rsid w:val="00F044D7"/>
    <w:rsid w:val="00F24784"/>
    <w:rsid w:val="00F27CA6"/>
    <w:rsid w:val="00F4305A"/>
    <w:rsid w:val="00F472E5"/>
    <w:rsid w:val="00F51FEF"/>
    <w:rsid w:val="00F52AA0"/>
    <w:rsid w:val="00F57059"/>
    <w:rsid w:val="00F74BC6"/>
    <w:rsid w:val="00F941C8"/>
    <w:rsid w:val="00FB3E25"/>
    <w:rsid w:val="00FB4711"/>
    <w:rsid w:val="00FD7F1E"/>
    <w:rsid w:val="00FE3F73"/>
    <w:rsid w:val="00FF3340"/>
    <w:rsid w:val="00FF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36F12E5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160A"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76E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20C18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20C18"/>
    <w:rPr>
      <w:rFonts w:ascii="Segoe UI" w:hAnsi="Segoe UI" w:cs="Segoe UI"/>
      <w:sz w:val="18"/>
      <w:szCs w:val="18"/>
    </w:rPr>
  </w:style>
  <w:style w:type="table" w:styleId="SimplesTabela1">
    <w:name w:val="Plain Table 1"/>
    <w:basedOn w:val="Tabelanormal"/>
    <w:uiPriority w:val="41"/>
    <w:rsid w:val="00BB03A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SimplesTabela2">
    <w:name w:val="Plain Table 2"/>
    <w:basedOn w:val="Tabelanormal"/>
    <w:uiPriority w:val="42"/>
    <w:rsid w:val="00BB03AB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SimplesTabela3">
    <w:name w:val="Plain Table 3"/>
    <w:basedOn w:val="Tabelanormal"/>
    <w:uiPriority w:val="43"/>
    <w:rsid w:val="00BB03AB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aSimples4">
    <w:name w:val="Plain Table 4"/>
    <w:basedOn w:val="Tabelanormal"/>
    <w:uiPriority w:val="44"/>
    <w:rsid w:val="00C95798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Simples5">
    <w:name w:val="Plain Table 5"/>
    <w:basedOn w:val="Tabelanormal"/>
    <w:uiPriority w:val="45"/>
    <w:rsid w:val="00C95798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MenoPendente">
    <w:name w:val="Unresolved Mention"/>
    <w:basedOn w:val="Fontepargpadro"/>
    <w:uiPriority w:val="99"/>
    <w:semiHidden/>
    <w:unhideWhenUsed/>
    <w:rsid w:val="003B6A25"/>
    <w:rPr>
      <w:color w:val="605E5C"/>
      <w:shd w:val="clear" w:color="auto" w:fill="E1DFDD"/>
    </w:rPr>
  </w:style>
  <w:style w:type="table" w:styleId="TabeladeGradeClara">
    <w:name w:val="Grid Table Light"/>
    <w:basedOn w:val="Tabelanormal"/>
    <w:uiPriority w:val="40"/>
    <w:rsid w:val="009115A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iperlinkVisitado">
    <w:name w:val="FollowedHyperlink"/>
    <w:basedOn w:val="Fontepargpadro"/>
    <w:uiPriority w:val="99"/>
    <w:semiHidden/>
    <w:unhideWhenUsed/>
    <w:rsid w:val="00AC30C1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708B2"/>
    <w:pPr>
      <w:spacing w:before="100" w:beforeAutospacing="1" w:after="100" w:afterAutospacing="1"/>
    </w:pPr>
  </w:style>
  <w:style w:type="character" w:styleId="Forte">
    <w:name w:val="Strong"/>
    <w:basedOn w:val="Fontepargpadro"/>
    <w:uiPriority w:val="22"/>
    <w:qFormat/>
    <w:rsid w:val="005708B2"/>
    <w:rPr>
      <w:b/>
      <w:bCs/>
    </w:rPr>
  </w:style>
  <w:style w:type="table" w:styleId="TabeladeGrade1Clara-nfase1">
    <w:name w:val="Grid Table 1 Light Accent 1"/>
    <w:basedOn w:val="Tabelanormal"/>
    <w:uiPriority w:val="46"/>
    <w:rsid w:val="008752DB"/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5">
    <w:name w:val="Grid Table 1 Light Accent 5"/>
    <w:basedOn w:val="Tabelanormal"/>
    <w:uiPriority w:val="46"/>
    <w:rsid w:val="008752DB"/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3">
    <w:name w:val="Grid Table 1 Light Accent 3"/>
    <w:basedOn w:val="Tabelanormal"/>
    <w:uiPriority w:val="46"/>
    <w:rsid w:val="008752DB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-nfase4">
    <w:name w:val="Grid Table 2 Accent 4"/>
    <w:basedOn w:val="Tabelanormal"/>
    <w:uiPriority w:val="47"/>
    <w:rsid w:val="008752DB"/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Grade3-nfase4">
    <w:name w:val="Grid Table 3 Accent 4"/>
    <w:basedOn w:val="Tabelanormal"/>
    <w:uiPriority w:val="48"/>
    <w:rsid w:val="008752DB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eladeGrade7Colorida-nfase4">
    <w:name w:val="Grid Table 7 Colorful Accent 4"/>
    <w:basedOn w:val="Tabelanormal"/>
    <w:uiPriority w:val="52"/>
    <w:rsid w:val="008752DB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eladeLista1Clara-nfase4">
    <w:name w:val="List Table 1 Light Accent 4"/>
    <w:basedOn w:val="Tabelanormal"/>
    <w:uiPriority w:val="46"/>
    <w:rsid w:val="008752D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Grade1Clara-nfase4">
    <w:name w:val="Grid Table 1 Light Accent 4"/>
    <w:basedOn w:val="Tabelanormal"/>
    <w:uiPriority w:val="46"/>
    <w:rsid w:val="008752DB"/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Lista7Colorida-nfase4">
    <w:name w:val="List Table 7 Colorful Accent 4"/>
    <w:basedOn w:val="Tabelanormal"/>
    <w:uiPriority w:val="52"/>
    <w:rsid w:val="008752DB"/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5">
    <w:name w:val="List Table 7 Colorful Accent 5"/>
    <w:basedOn w:val="Tabelanormal"/>
    <w:uiPriority w:val="52"/>
    <w:rsid w:val="008752DB"/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1Clara-nfase5">
    <w:name w:val="List Table 1 Light Accent 5"/>
    <w:basedOn w:val="Tabelanormal"/>
    <w:uiPriority w:val="46"/>
    <w:rsid w:val="0055195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eladeGrade7Colorida-nfase5">
    <w:name w:val="Grid Table 7 Colorful Accent 5"/>
    <w:basedOn w:val="Tabelanormal"/>
    <w:uiPriority w:val="52"/>
    <w:rsid w:val="0055195D"/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TabeladeLista6Colorida-nfase5">
    <w:name w:val="List Table 6 Colorful Accent 5"/>
    <w:basedOn w:val="Tabelanormal"/>
    <w:uiPriority w:val="51"/>
    <w:rsid w:val="0055195D"/>
    <w:rPr>
      <w:color w:val="2E74B5" w:themeColor="accent5" w:themeShade="BF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eladeLista2-nfase5">
    <w:name w:val="List Table 2 Accent 5"/>
    <w:basedOn w:val="Tabelanormal"/>
    <w:uiPriority w:val="47"/>
    <w:rsid w:val="0055195D"/>
    <w:tblPr>
      <w:tblStyleRowBandSize w:val="1"/>
      <w:tblStyleColBandSize w:val="1"/>
      <w:tblBorders>
        <w:top w:val="single" w:sz="4" w:space="0" w:color="9CC2E5" w:themeColor="accent5" w:themeTint="99"/>
        <w:bottom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eladeGrade3-nfase5">
    <w:name w:val="Grid Table 3 Accent 5"/>
    <w:basedOn w:val="Tabelanormal"/>
    <w:uiPriority w:val="48"/>
    <w:rsid w:val="0055195D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TabeladeGrade3">
    <w:name w:val="Grid Table 3"/>
    <w:basedOn w:val="Tabelanormal"/>
    <w:uiPriority w:val="48"/>
    <w:rsid w:val="0055195D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paragraph" w:customStyle="1" w:styleId="isselectedend">
    <w:name w:val="isselectedend"/>
    <w:basedOn w:val="Normal"/>
    <w:rsid w:val="00BB7091"/>
    <w:pPr>
      <w:spacing w:before="100" w:beforeAutospacing="1" w:after="100" w:afterAutospacing="1"/>
    </w:pPr>
  </w:style>
  <w:style w:type="table" w:styleId="TabeladeLista7Colorida">
    <w:name w:val="List Table 7 Colorful"/>
    <w:basedOn w:val="Tabelanormal"/>
    <w:uiPriority w:val="52"/>
    <w:rsid w:val="00043972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1">
    <w:name w:val="List Table 7 Colorful Accent 1"/>
    <w:basedOn w:val="Tabelanormal"/>
    <w:uiPriority w:val="52"/>
    <w:rsid w:val="00043972"/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2">
    <w:name w:val="List Table 7 Colorful Accent 2"/>
    <w:basedOn w:val="Tabelanormal"/>
    <w:uiPriority w:val="52"/>
    <w:rsid w:val="00043972"/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4-nfase5">
    <w:name w:val="List Table 4 Accent 5"/>
    <w:basedOn w:val="Tabelanormal"/>
    <w:uiPriority w:val="49"/>
    <w:rsid w:val="0061300E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11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807719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0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449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233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856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761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40372712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09627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012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403190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0855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94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198855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842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246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5652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58431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76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250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775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710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35109412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31443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177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825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29294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274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593751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562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43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9707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38625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242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881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874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814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9128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530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42161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832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305714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310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499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02888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84247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823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504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867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511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92816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511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831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85742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507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221833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943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717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2124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6890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834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765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937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544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727984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082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009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93036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89913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109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315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5843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224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80779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493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93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2034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905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112610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783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07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83345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64842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309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208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2389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857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820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424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047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2797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995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712518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665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786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32687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02921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870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998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23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705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809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1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2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6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7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7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9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2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9006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57910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70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21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9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24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822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092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54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292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067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1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73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9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0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github.com/ept-seduc-sp/dados-ano2/blob/main/MATERIAL_2027/C2/S1/DADOS2EMC2B1S1A2_material_complementar_aluno.ipynb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ept-seduc-sp/dados-ano2/blob/main/MATERIAL_2027/C2/S1/DADOS3EMC2B1S1A2_material_complementar_aluno.ipynb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f46f7f-f630-4d81-9013-f56c134c4ce4">
      <Terms xmlns="http://schemas.microsoft.com/office/infopath/2007/PartnerControls"/>
    </lcf76f155ced4ddcb4097134ff3c332f>
    <TaxCatchAll xmlns="577a13c6-d373-4ae8-8cb1-4c5d8d0c7ef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4901605E3CBED429A6285F3FE79576B" ma:contentTypeVersion="13" ma:contentTypeDescription="Crie um novo documento." ma:contentTypeScope="" ma:versionID="5f1d87bbc3c9de8925b1c25127c04a4b">
  <xsd:schema xmlns:xsd="http://www.w3.org/2001/XMLSchema" xmlns:xs="http://www.w3.org/2001/XMLSchema" xmlns:p="http://schemas.microsoft.com/office/2006/metadata/properties" xmlns:ns2="04f46f7f-f630-4d81-9013-f56c134c4ce4" xmlns:ns3="577a13c6-d373-4ae8-8cb1-4c5d8d0c7ef2" targetNamespace="http://schemas.microsoft.com/office/2006/metadata/properties" ma:root="true" ma:fieldsID="50abba0df190128f36ea381e916466a9" ns2:_="" ns3:_="">
    <xsd:import namespace="04f46f7f-f630-4d81-9013-f56c134c4ce4"/>
    <xsd:import namespace="577a13c6-d373-4ae8-8cb1-4c5d8d0c7ef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f46f7f-f630-4d81-9013-f56c134c4c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7a13c6-d373-4ae8-8cb1-4c5d8d0c7ef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184b956c-382f-4ac6-8e56-86f4b9d99528}" ma:internalName="TaxCatchAll" ma:showField="CatchAllData" ma:web="577a13c6-d373-4ae8-8cb1-4c5d8d0c7ef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94BC64E-A5B0-4BE8-A6A7-7B002E85486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04f46f7f-f630-4d81-9013-f56c134c4ce4"/>
    <ds:schemaRef ds:uri="577a13c6-d373-4ae8-8cb1-4c5d8d0c7ef2"/>
  </ds:schemaRefs>
</ds:datastoreItem>
</file>

<file path=customXml/itemProps3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469F144-1B9C-44D7-AC0E-CB86B8A989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f46f7f-f630-4d81-9013-f56c134c4ce4"/>
    <ds:schemaRef ds:uri="577a13c6-d373-4ae8-8cb1-4c5d8d0c7e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I.dotx</Template>
  <TotalTime>7</TotalTime>
  <Pages>3</Pages>
  <Words>590</Words>
  <Characters>3188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Física Geral e Experimental</vt:lpstr>
    </vt:vector>
  </TitlesOfParts>
  <Company/>
  <LinksUpToDate>false</LinksUpToDate>
  <CharactersWithSpaces>3771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Sebastiana Gomes</cp:lastModifiedBy>
  <cp:revision>4</cp:revision>
  <cp:lastPrinted>2006-08-31T06:40:00Z</cp:lastPrinted>
  <dcterms:created xsi:type="dcterms:W3CDTF">2026-08-07T16:28:00Z</dcterms:created>
  <dcterms:modified xsi:type="dcterms:W3CDTF">2026-09-02T15:17:00Z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0x0101004B81252851F28942875D89D2C39F1241</vt:lpwstr>
  </property>
  <property fmtid="{D5CDD505-2E9C-101B-9397-08002B2CF9AE}" pid="3" name="Order">
    <vt:r8>64200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</Properties>
</file>